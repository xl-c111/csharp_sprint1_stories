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B4133" w14:textId="77777777" w:rsidR="00AA0485" w:rsidRDefault="00AA0485" w:rsidP="00AA0B46">
      <w:pPr>
        <w:pStyle w:val="Heading1"/>
      </w:pPr>
    </w:p>
    <w:p w14:paraId="597108EF" w14:textId="77777777" w:rsidR="00AA0485" w:rsidRDefault="00AA0485" w:rsidP="00AA0B46">
      <w:pPr>
        <w:pStyle w:val="Heading1"/>
      </w:pPr>
    </w:p>
    <w:p w14:paraId="607096A2" w14:textId="77777777" w:rsidR="00AA0485" w:rsidRDefault="00AA0485" w:rsidP="00AA0B46">
      <w:pPr>
        <w:pStyle w:val="Heading1"/>
      </w:pPr>
    </w:p>
    <w:p w14:paraId="5A4FAE93" w14:textId="77777777" w:rsidR="00AA0485" w:rsidRDefault="00AA0485" w:rsidP="00AA0B46">
      <w:pPr>
        <w:pStyle w:val="Heading1"/>
      </w:pPr>
    </w:p>
    <w:p w14:paraId="3DE9228E" w14:textId="77777777" w:rsidR="00AA0485" w:rsidRDefault="00AA0485" w:rsidP="00AA0B46">
      <w:pPr>
        <w:pStyle w:val="Heading1"/>
      </w:pPr>
    </w:p>
    <w:p w14:paraId="33DF83AB" w14:textId="77777777" w:rsidR="00AA0485" w:rsidRDefault="00AA0485" w:rsidP="00AA0B46">
      <w:pPr>
        <w:pStyle w:val="Heading1"/>
      </w:pPr>
    </w:p>
    <w:p w14:paraId="20CB080C" w14:textId="77777777" w:rsidR="00AA0485" w:rsidRDefault="00AA0485" w:rsidP="00AA0485">
      <w:pPr>
        <w:pStyle w:val="Heading1"/>
      </w:pPr>
    </w:p>
    <w:p w14:paraId="28006E6E" w14:textId="4E0EE331" w:rsidR="00AA0485" w:rsidRPr="00AA0485" w:rsidRDefault="00DF5F70" w:rsidP="00AA0485">
      <w:pPr>
        <w:pStyle w:val="Title"/>
        <w:jc w:val="center"/>
      </w:pPr>
      <w:r>
        <w:t>Sprint 1 Stories and Learning Plan</w:t>
      </w:r>
    </w:p>
    <w:p w14:paraId="33994309" w14:textId="77777777" w:rsidR="00AA0485" w:rsidRDefault="00AA0485" w:rsidP="00AA0485">
      <w:pPr>
        <w:pStyle w:val="Body"/>
      </w:pPr>
    </w:p>
    <w:p w14:paraId="19AD7847" w14:textId="43F05BA8" w:rsidR="00AA0485" w:rsidRDefault="00FF3FE6" w:rsidP="00AA0485">
      <w:pPr>
        <w:pStyle w:val="Subtitle1"/>
        <w:jc w:val="center"/>
      </w:pPr>
      <w:r>
        <w:t>Consultant</w:t>
      </w:r>
      <w:r w:rsidR="00DF5F70">
        <w:t xml:space="preserve"> Version</w:t>
      </w:r>
    </w:p>
    <w:p w14:paraId="2EEC04A0" w14:textId="77777777" w:rsidR="00AA0485" w:rsidRDefault="00AA0485" w:rsidP="00AA0B46">
      <w:pPr>
        <w:pStyle w:val="Heading1"/>
      </w:pPr>
    </w:p>
    <w:p w14:paraId="2F7A36E2" w14:textId="77777777" w:rsidR="00AA0485" w:rsidRDefault="00AA0485" w:rsidP="00AA0B46">
      <w:pPr>
        <w:pStyle w:val="Heading1"/>
      </w:pPr>
    </w:p>
    <w:p w14:paraId="4F19030B" w14:textId="77777777" w:rsidR="00FF3FE6" w:rsidRDefault="00FF3FE6" w:rsidP="00FF3FE6"/>
    <w:p w14:paraId="64566AB9" w14:textId="77777777" w:rsidR="00FF3FE6" w:rsidRDefault="00FF3FE6" w:rsidP="00FF3FE6"/>
    <w:p w14:paraId="2CE0CF2F" w14:textId="77777777" w:rsidR="00FF3FE6" w:rsidRDefault="00FF3FE6" w:rsidP="00FF3FE6"/>
    <w:p w14:paraId="073BEFDD" w14:textId="77777777" w:rsidR="00FF3FE6" w:rsidRDefault="00FF3FE6" w:rsidP="00FF3FE6"/>
    <w:p w14:paraId="046DF480" w14:textId="77777777" w:rsidR="00FF3FE6" w:rsidRDefault="00FF3FE6" w:rsidP="00FF3FE6"/>
    <w:p w14:paraId="661588F0" w14:textId="77777777" w:rsidR="00FF3FE6" w:rsidRPr="00FF3FE6" w:rsidRDefault="00FF3FE6" w:rsidP="00FF3FE6"/>
    <w:p w14:paraId="7E983DE3" w14:textId="77777777" w:rsidR="00AA0485" w:rsidRPr="00AA0485" w:rsidRDefault="00AA0485" w:rsidP="00AA0485"/>
    <w:p w14:paraId="318B19BD" w14:textId="77777777" w:rsidR="00AA0485" w:rsidRDefault="00AA0485" w:rsidP="00AA0B46">
      <w:pPr>
        <w:pStyle w:val="Heading1"/>
      </w:pPr>
    </w:p>
    <w:p w14:paraId="40672D45" w14:textId="77777777" w:rsidR="00AA0485" w:rsidRDefault="00AA0485" w:rsidP="00AA0485"/>
    <w:p w14:paraId="51408017" w14:textId="77777777" w:rsidR="00AA0485" w:rsidRDefault="00AA0485" w:rsidP="00AA0485"/>
    <w:p w14:paraId="327ECBE5" w14:textId="77777777" w:rsidR="00AA0485" w:rsidRPr="00AA0485" w:rsidRDefault="00AA0485" w:rsidP="00AA0485"/>
    <w:p w14:paraId="5BB35EFF" w14:textId="77777777" w:rsidR="00DF5F70" w:rsidRPr="00B73BB6" w:rsidRDefault="00DF5F70" w:rsidP="00DF5F70">
      <w:pPr>
        <w:jc w:val="center"/>
        <w:rPr>
          <w:b/>
          <w:bCs/>
          <w:sz w:val="28"/>
          <w:szCs w:val="28"/>
        </w:rPr>
      </w:pPr>
      <w:r w:rsidRPr="00B73BB6">
        <w:rPr>
          <w:b/>
          <w:bCs/>
          <w:sz w:val="28"/>
          <w:szCs w:val="28"/>
        </w:rPr>
        <w:lastRenderedPageBreak/>
        <w:t>Epic: Account and customer management</w:t>
      </w:r>
    </w:p>
    <w:p w14:paraId="0B50555A" w14:textId="77777777" w:rsidR="00DF5F70" w:rsidRPr="00ED5E21" w:rsidRDefault="00DF5F70" w:rsidP="00DF5F70">
      <w:pPr>
        <w:rPr>
          <w:b/>
          <w:bCs/>
          <w:sz w:val="28"/>
          <w:szCs w:val="28"/>
        </w:rPr>
      </w:pPr>
      <w:r w:rsidRPr="37F15E56">
        <w:rPr>
          <w:b/>
          <w:bCs/>
          <w:sz w:val="28"/>
          <w:szCs w:val="28"/>
        </w:rPr>
        <w:t>Stories:</w:t>
      </w:r>
    </w:p>
    <w:p w14:paraId="23E702B6" w14:textId="77777777" w:rsidR="00DF5F70" w:rsidRPr="00ED5E21" w:rsidRDefault="00DF5F70" w:rsidP="00DF5F70">
      <w:pPr>
        <w:pStyle w:val="ListParagraph"/>
        <w:numPr>
          <w:ilvl w:val="0"/>
          <w:numId w:val="7"/>
        </w:numPr>
        <w:rPr>
          <w:b/>
          <w:bCs/>
        </w:rPr>
      </w:pPr>
      <w:r w:rsidRPr="222C975B">
        <w:rPr>
          <w:b/>
          <w:bCs/>
          <w:sz w:val="24"/>
        </w:rPr>
        <w:t>As a bank teller I should be able to create a new customer</w:t>
      </w:r>
    </w:p>
    <w:p w14:paraId="705FCF9D" w14:textId="77777777" w:rsidR="00DF5F70" w:rsidRDefault="00DF5F70" w:rsidP="00DF5F70">
      <w:pPr>
        <w:pStyle w:val="ListParagraph"/>
        <w:numPr>
          <w:ilvl w:val="1"/>
          <w:numId w:val="7"/>
        </w:numPr>
      </w:pPr>
      <w:r>
        <w:t>“</w:t>
      </w:r>
      <w:r w:rsidRPr="3FEC1DFF">
        <w:rPr>
          <w:b/>
          <w:bCs/>
        </w:rPr>
        <w:t>Customer class” specifications</w:t>
      </w:r>
      <w:r>
        <w:t xml:space="preserve">: </w:t>
      </w:r>
    </w:p>
    <w:p w14:paraId="26ACAF86" w14:textId="77777777" w:rsidR="00DF5F70" w:rsidRDefault="00DF5F70" w:rsidP="00DF5F70">
      <w:pPr>
        <w:pStyle w:val="ListParagraph"/>
        <w:numPr>
          <w:ilvl w:val="2"/>
          <w:numId w:val="7"/>
        </w:numPr>
      </w:pPr>
      <w:r w:rsidRPr="3FEC1DFF">
        <w:rPr>
          <w:b/>
          <w:bCs/>
        </w:rPr>
        <w:t>CUSTOMER_ID</w:t>
      </w:r>
      <w:r>
        <w:t xml:space="preserve"> – is constant and unique. Customer should auto-generate the ids starting with the value 2_000_000 and increments by 7. The CUSTOMER_ID should be automatically initialized when a new customer is created. CUSTOMER_</w:t>
      </w:r>
      <w:proofErr w:type="gramStart"/>
      <w:r>
        <w:t>ID’s</w:t>
      </w:r>
      <w:proofErr w:type="gramEnd"/>
      <w:r>
        <w:t xml:space="preserve"> should not be passed in as arguments to the constructors.</w:t>
      </w:r>
    </w:p>
    <w:p w14:paraId="49D67A53" w14:textId="77777777" w:rsidR="00DF5F70" w:rsidRDefault="00DF5F70" w:rsidP="00DF5F70">
      <w:pPr>
        <w:pStyle w:val="ListParagraph"/>
        <w:numPr>
          <w:ilvl w:val="2"/>
          <w:numId w:val="7"/>
        </w:numPr>
      </w:pPr>
      <w:r w:rsidRPr="3FEC1DFF">
        <w:rPr>
          <w:b/>
          <w:bCs/>
        </w:rPr>
        <w:t>Other Attributes</w:t>
      </w:r>
      <w:r>
        <w:t xml:space="preserve"> - Name, Address and List of accounts</w:t>
      </w:r>
    </w:p>
    <w:p w14:paraId="441FA967" w14:textId="77777777" w:rsidR="00DF5F70" w:rsidRDefault="00DF5F70" w:rsidP="00DF5F70">
      <w:pPr>
        <w:pStyle w:val="ListParagraph"/>
        <w:numPr>
          <w:ilvl w:val="3"/>
          <w:numId w:val="7"/>
        </w:numPr>
      </w:pPr>
      <w:r>
        <w:t>Create getter/setter methods for all</w:t>
      </w:r>
    </w:p>
    <w:p w14:paraId="0DB2B9CD" w14:textId="77777777" w:rsidR="00DF5F70" w:rsidRDefault="00DF5F70" w:rsidP="00DF5F70">
      <w:pPr>
        <w:pStyle w:val="ListParagraph"/>
        <w:numPr>
          <w:ilvl w:val="2"/>
          <w:numId w:val="7"/>
        </w:numPr>
      </w:pPr>
      <w:r w:rsidRPr="3FEC1DFF">
        <w:rPr>
          <w:b/>
          <w:bCs/>
        </w:rPr>
        <w:t>Constructor</w:t>
      </w:r>
      <w:r>
        <w:t xml:space="preserve"> – customer’s name and address should be set when the customer is created. </w:t>
      </w:r>
    </w:p>
    <w:p w14:paraId="1C8E97BC" w14:textId="77777777" w:rsidR="00DF5F70" w:rsidRDefault="00DF5F70" w:rsidP="00DF5F70">
      <w:pPr>
        <w:pStyle w:val="ListParagraph"/>
        <w:numPr>
          <w:ilvl w:val="2"/>
          <w:numId w:val="7"/>
        </w:numPr>
      </w:pPr>
      <w:proofErr w:type="spellStart"/>
      <w:proofErr w:type="gramStart"/>
      <w:r w:rsidRPr="3FEC1DFF">
        <w:rPr>
          <w:b/>
          <w:bCs/>
        </w:rPr>
        <w:t>addAccount</w:t>
      </w:r>
      <w:proofErr w:type="spellEnd"/>
      <w:r w:rsidRPr="3FEC1DFF">
        <w:rPr>
          <w:b/>
          <w:bCs/>
        </w:rPr>
        <w:t>(</w:t>
      </w:r>
      <w:proofErr w:type="gramEnd"/>
      <w:r w:rsidRPr="3FEC1DFF">
        <w:rPr>
          <w:b/>
          <w:bCs/>
        </w:rPr>
        <w:t>)</w:t>
      </w:r>
      <w:r>
        <w:t xml:space="preserve"> – takes in an Account and adds it to the list of accounts stored within the customer.</w:t>
      </w:r>
    </w:p>
    <w:p w14:paraId="255FCBDC" w14:textId="77777777" w:rsidR="00DF5F70" w:rsidRDefault="00DF5F70" w:rsidP="60803CAF">
      <w:pPr>
        <w:pStyle w:val="ListParagraph"/>
        <w:numPr>
          <w:ilvl w:val="2"/>
          <w:numId w:val="7"/>
        </w:numPr>
        <w:rPr>
          <w:szCs w:val="20"/>
        </w:rPr>
      </w:pPr>
      <w:proofErr w:type="spellStart"/>
      <w:proofErr w:type="gramStart"/>
      <w:r w:rsidRPr="60803CAF">
        <w:rPr>
          <w:rStyle w:val="Heading2Char"/>
          <w:sz w:val="20"/>
          <w:szCs w:val="20"/>
        </w:rPr>
        <w:t>removeAccount</w:t>
      </w:r>
      <w:proofErr w:type="spellEnd"/>
      <w:r w:rsidRPr="60803CAF">
        <w:rPr>
          <w:rStyle w:val="Heading2Char"/>
          <w:sz w:val="20"/>
          <w:szCs w:val="20"/>
        </w:rPr>
        <w:t>(</w:t>
      </w:r>
      <w:proofErr w:type="gramEnd"/>
      <w:r w:rsidRPr="60803CAF">
        <w:rPr>
          <w:rStyle w:val="Heading2Char"/>
          <w:sz w:val="20"/>
          <w:szCs w:val="20"/>
        </w:rPr>
        <w:t>)</w:t>
      </w:r>
      <w:r w:rsidRPr="60803CAF">
        <w:rPr>
          <w:szCs w:val="20"/>
        </w:rPr>
        <w:t xml:space="preserve"> – takes in an Account and removes it to the list of accounts stored within the customer.</w:t>
      </w:r>
    </w:p>
    <w:p w14:paraId="671C721D" w14:textId="77777777" w:rsidR="00DF5F70" w:rsidRDefault="00DF5F70" w:rsidP="60803CAF">
      <w:pPr>
        <w:pStyle w:val="ListParagraph"/>
        <w:numPr>
          <w:ilvl w:val="2"/>
          <w:numId w:val="7"/>
        </w:numPr>
        <w:rPr>
          <w:szCs w:val="20"/>
        </w:rPr>
      </w:pPr>
      <w:r w:rsidRPr="60803CAF">
        <w:rPr>
          <w:szCs w:val="20"/>
        </w:rPr>
        <w:t>Customer should not be instantiated and only exist as a specific type like Person or Company</w:t>
      </w:r>
    </w:p>
    <w:p w14:paraId="4952AF68" w14:textId="77777777" w:rsidR="00DF5F70" w:rsidRDefault="00DF5F70" w:rsidP="60803CAF">
      <w:pPr>
        <w:pStyle w:val="ListParagraph"/>
        <w:numPr>
          <w:ilvl w:val="1"/>
          <w:numId w:val="7"/>
        </w:numPr>
        <w:rPr>
          <w:szCs w:val="20"/>
        </w:rPr>
      </w:pPr>
      <w:r w:rsidRPr="60803CAF">
        <w:rPr>
          <w:rStyle w:val="Heading2Char"/>
          <w:sz w:val="20"/>
          <w:szCs w:val="20"/>
        </w:rPr>
        <w:t>“Account Controller class” specifications</w:t>
      </w:r>
      <w:r w:rsidRPr="60803CAF">
        <w:rPr>
          <w:szCs w:val="20"/>
        </w:rPr>
        <w:t>:</w:t>
      </w:r>
    </w:p>
    <w:p w14:paraId="041FFFB4" w14:textId="383FA961" w:rsidR="00DF5F70" w:rsidRDefault="00DF5F70" w:rsidP="60803CAF">
      <w:pPr>
        <w:pStyle w:val="ListParagraph"/>
        <w:numPr>
          <w:ilvl w:val="2"/>
          <w:numId w:val="7"/>
        </w:numPr>
        <w:rPr>
          <w:szCs w:val="20"/>
        </w:rPr>
      </w:pPr>
      <w:r w:rsidRPr="60803CAF">
        <w:rPr>
          <w:szCs w:val="20"/>
        </w:rPr>
        <w:t>In ‘controller’</w:t>
      </w:r>
      <w:r w:rsidR="001C15FE">
        <w:rPr>
          <w:szCs w:val="20"/>
        </w:rPr>
        <w:t xml:space="preserve"> package </w:t>
      </w:r>
      <w:r w:rsidRPr="60803CAF">
        <w:rPr>
          <w:szCs w:val="20"/>
        </w:rPr>
        <w:t>create the “</w:t>
      </w:r>
      <w:proofErr w:type="spellStart"/>
      <w:r w:rsidRPr="60803CAF">
        <w:rPr>
          <w:szCs w:val="20"/>
        </w:rPr>
        <w:t>AccountContoller</w:t>
      </w:r>
      <w:proofErr w:type="spellEnd"/>
      <w:r w:rsidRPr="60803CAF">
        <w:rPr>
          <w:szCs w:val="20"/>
        </w:rPr>
        <w:t>” class</w:t>
      </w:r>
    </w:p>
    <w:p w14:paraId="5AA1447A" w14:textId="77777777" w:rsidR="00DF5F70" w:rsidRDefault="00DF5F70" w:rsidP="60803CAF">
      <w:pPr>
        <w:pStyle w:val="ListParagraph"/>
        <w:numPr>
          <w:ilvl w:val="2"/>
          <w:numId w:val="7"/>
        </w:numPr>
        <w:rPr>
          <w:szCs w:val="20"/>
        </w:rPr>
      </w:pPr>
      <w:r w:rsidRPr="60803CAF">
        <w:rPr>
          <w:rStyle w:val="Heading2Char"/>
          <w:sz w:val="20"/>
          <w:szCs w:val="20"/>
        </w:rPr>
        <w:t>Attributes-</w:t>
      </w:r>
      <w:r w:rsidRPr="60803CAF">
        <w:rPr>
          <w:szCs w:val="20"/>
        </w:rPr>
        <w:t xml:space="preserve"> List of customers </w:t>
      </w:r>
    </w:p>
    <w:p w14:paraId="77CCDCFA" w14:textId="77777777" w:rsidR="00DF5F70" w:rsidRDefault="00DF5F70" w:rsidP="60803CAF">
      <w:pPr>
        <w:pStyle w:val="ListParagraph"/>
        <w:numPr>
          <w:ilvl w:val="3"/>
          <w:numId w:val="7"/>
        </w:numPr>
        <w:rPr>
          <w:szCs w:val="20"/>
        </w:rPr>
      </w:pPr>
      <w:r w:rsidRPr="60803CAF">
        <w:rPr>
          <w:szCs w:val="20"/>
        </w:rPr>
        <w:t>Create getter/setter methods</w:t>
      </w:r>
    </w:p>
    <w:p w14:paraId="094648CD" w14:textId="77777777" w:rsidR="00DF5F70" w:rsidRDefault="00DF5F70" w:rsidP="60803CAF">
      <w:pPr>
        <w:pStyle w:val="ListParagraph"/>
        <w:numPr>
          <w:ilvl w:val="2"/>
          <w:numId w:val="7"/>
        </w:numPr>
        <w:rPr>
          <w:szCs w:val="20"/>
        </w:rPr>
      </w:pPr>
      <w:proofErr w:type="spellStart"/>
      <w:proofErr w:type="gramStart"/>
      <w:r w:rsidRPr="60803CAF">
        <w:rPr>
          <w:rStyle w:val="Heading2Char"/>
          <w:sz w:val="20"/>
          <w:szCs w:val="20"/>
        </w:rPr>
        <w:t>createCustomer</w:t>
      </w:r>
      <w:proofErr w:type="spellEnd"/>
      <w:r w:rsidRPr="60803CAF">
        <w:rPr>
          <w:rStyle w:val="Heading2Char"/>
          <w:sz w:val="20"/>
          <w:szCs w:val="20"/>
        </w:rPr>
        <w:t>(</w:t>
      </w:r>
      <w:proofErr w:type="gramEnd"/>
      <w:r w:rsidRPr="60803CAF">
        <w:rPr>
          <w:rStyle w:val="Heading2Char"/>
          <w:sz w:val="20"/>
          <w:szCs w:val="20"/>
        </w:rPr>
        <w:t>)</w:t>
      </w:r>
      <w:r w:rsidRPr="60803CAF">
        <w:rPr>
          <w:szCs w:val="20"/>
        </w:rPr>
        <w:t xml:space="preserve"> – takes in the customer’s name, address, and customer type. </w:t>
      </w:r>
    </w:p>
    <w:p w14:paraId="68639C30" w14:textId="77777777" w:rsidR="00DF5F70" w:rsidRDefault="00DF5F70" w:rsidP="60803CAF">
      <w:pPr>
        <w:pStyle w:val="ListParagraph"/>
        <w:numPr>
          <w:ilvl w:val="3"/>
          <w:numId w:val="7"/>
        </w:numPr>
        <w:rPr>
          <w:szCs w:val="20"/>
        </w:rPr>
      </w:pPr>
      <w:r w:rsidRPr="60803CAF">
        <w:rPr>
          <w:szCs w:val="20"/>
        </w:rPr>
        <w:t xml:space="preserve">IF the value for customer type is ‘person’ the method creates a new “Person” with the corresponding name and address, adds the object to the list of ‘customers’ and returns the “Person” </w:t>
      </w:r>
    </w:p>
    <w:p w14:paraId="506BD4B9" w14:textId="77777777" w:rsidR="00DF5F70" w:rsidRDefault="00DF5F70" w:rsidP="60803CAF">
      <w:pPr>
        <w:pStyle w:val="ListParagraph"/>
        <w:numPr>
          <w:ilvl w:val="3"/>
          <w:numId w:val="7"/>
        </w:numPr>
        <w:rPr>
          <w:szCs w:val="20"/>
        </w:rPr>
      </w:pPr>
      <w:r w:rsidRPr="60803CAF">
        <w:rPr>
          <w:szCs w:val="20"/>
        </w:rPr>
        <w:t xml:space="preserve">IF the value for customer type is ‘company’ the method creates a new “Company” with the corresponding name and address, adds the object to the list of ‘customers’ and returns the “Company” </w:t>
      </w:r>
    </w:p>
    <w:p w14:paraId="53CC9DA4" w14:textId="77777777" w:rsidR="00DF5F70" w:rsidRDefault="00DF5F70" w:rsidP="60803CAF">
      <w:pPr>
        <w:pStyle w:val="ListParagraph"/>
        <w:numPr>
          <w:ilvl w:val="2"/>
          <w:numId w:val="7"/>
        </w:numPr>
        <w:rPr>
          <w:szCs w:val="20"/>
        </w:rPr>
      </w:pPr>
      <w:proofErr w:type="spellStart"/>
      <w:proofErr w:type="gramStart"/>
      <w:r w:rsidRPr="60803CAF">
        <w:rPr>
          <w:rStyle w:val="Heading2Char"/>
          <w:sz w:val="20"/>
          <w:szCs w:val="20"/>
        </w:rPr>
        <w:t>getCustomers</w:t>
      </w:r>
      <w:proofErr w:type="spellEnd"/>
      <w:r w:rsidRPr="60803CAF">
        <w:rPr>
          <w:rStyle w:val="Heading2Char"/>
          <w:sz w:val="20"/>
          <w:szCs w:val="20"/>
        </w:rPr>
        <w:t>(</w:t>
      </w:r>
      <w:proofErr w:type="gramEnd"/>
      <w:r w:rsidRPr="60803CAF">
        <w:rPr>
          <w:rStyle w:val="Heading2Char"/>
          <w:sz w:val="20"/>
          <w:szCs w:val="20"/>
        </w:rPr>
        <w:t>)</w:t>
      </w:r>
      <w:r w:rsidRPr="60803CAF">
        <w:rPr>
          <w:szCs w:val="20"/>
        </w:rPr>
        <w:t xml:space="preserve"> – should return a list of all customers</w:t>
      </w:r>
    </w:p>
    <w:p w14:paraId="6BC86DA6" w14:textId="77777777" w:rsidR="00DF5F70" w:rsidRDefault="00DF5F70" w:rsidP="60803CAF">
      <w:pPr>
        <w:pStyle w:val="ListParagraph"/>
        <w:ind w:left="2880"/>
        <w:rPr>
          <w:szCs w:val="20"/>
        </w:rPr>
      </w:pPr>
    </w:p>
    <w:p w14:paraId="032367AE" w14:textId="77777777" w:rsidR="00DF5F70" w:rsidRPr="00ED5E21" w:rsidRDefault="00DF5F70" w:rsidP="60803CAF">
      <w:pPr>
        <w:pStyle w:val="ListParagraph"/>
        <w:numPr>
          <w:ilvl w:val="0"/>
          <w:numId w:val="7"/>
        </w:numPr>
        <w:rPr>
          <w:b/>
          <w:bCs/>
          <w:szCs w:val="20"/>
        </w:rPr>
      </w:pPr>
      <w:r w:rsidRPr="60803CAF">
        <w:rPr>
          <w:b/>
          <w:bCs/>
          <w:szCs w:val="20"/>
        </w:rPr>
        <w:t xml:space="preserve">As a bank teller I should be able to delete an existing customer </w:t>
      </w:r>
    </w:p>
    <w:p w14:paraId="004D20C2" w14:textId="77777777" w:rsidR="00DF5F70" w:rsidRDefault="00DF5F70" w:rsidP="60803CAF">
      <w:pPr>
        <w:pStyle w:val="ListParagraph"/>
        <w:numPr>
          <w:ilvl w:val="1"/>
          <w:numId w:val="7"/>
        </w:numPr>
        <w:rPr>
          <w:szCs w:val="20"/>
        </w:rPr>
      </w:pPr>
      <w:r w:rsidRPr="60803CAF">
        <w:rPr>
          <w:rStyle w:val="Heading2Char"/>
          <w:sz w:val="20"/>
          <w:szCs w:val="20"/>
        </w:rPr>
        <w:t>“Account Controller class” specifications</w:t>
      </w:r>
      <w:r w:rsidRPr="60803CAF">
        <w:rPr>
          <w:szCs w:val="20"/>
        </w:rPr>
        <w:t>:</w:t>
      </w:r>
    </w:p>
    <w:p w14:paraId="29EE5BD7" w14:textId="77777777" w:rsidR="00DF5F70" w:rsidRDefault="00DF5F70" w:rsidP="60803CAF">
      <w:pPr>
        <w:pStyle w:val="ListParagraph"/>
        <w:numPr>
          <w:ilvl w:val="2"/>
          <w:numId w:val="7"/>
        </w:numPr>
        <w:rPr>
          <w:i/>
          <w:iCs/>
          <w:szCs w:val="20"/>
        </w:rPr>
      </w:pPr>
      <w:proofErr w:type="spellStart"/>
      <w:proofErr w:type="gramStart"/>
      <w:r w:rsidRPr="60803CAF">
        <w:rPr>
          <w:rStyle w:val="Heading2Char"/>
          <w:sz w:val="20"/>
          <w:szCs w:val="20"/>
        </w:rPr>
        <w:t>removeCustomer</w:t>
      </w:r>
      <w:proofErr w:type="spellEnd"/>
      <w:r w:rsidRPr="60803CAF">
        <w:rPr>
          <w:rStyle w:val="Heading2Char"/>
          <w:sz w:val="20"/>
          <w:szCs w:val="20"/>
        </w:rPr>
        <w:t>(</w:t>
      </w:r>
      <w:proofErr w:type="gramEnd"/>
      <w:r w:rsidRPr="60803CAF">
        <w:rPr>
          <w:rStyle w:val="Heading2Char"/>
          <w:sz w:val="20"/>
          <w:szCs w:val="20"/>
        </w:rPr>
        <w:t>)</w:t>
      </w:r>
      <w:r w:rsidRPr="60803CAF">
        <w:rPr>
          <w:szCs w:val="20"/>
        </w:rPr>
        <w:t xml:space="preserve"> - takes in a “Customer” and removes it from the “</w:t>
      </w:r>
      <w:proofErr w:type="spellStart"/>
      <w:r w:rsidRPr="60803CAF">
        <w:rPr>
          <w:szCs w:val="20"/>
        </w:rPr>
        <w:t>AccountContoller</w:t>
      </w:r>
      <w:proofErr w:type="spellEnd"/>
      <w:r w:rsidRPr="60803CAF">
        <w:rPr>
          <w:szCs w:val="20"/>
        </w:rPr>
        <w:t xml:space="preserve">” list of ‘customers’ </w:t>
      </w:r>
      <w:r w:rsidRPr="60803CAF">
        <w:rPr>
          <w:i/>
          <w:iCs/>
          <w:szCs w:val="20"/>
        </w:rPr>
        <w:t xml:space="preserve">and removes </w:t>
      </w:r>
      <w:proofErr w:type="gramStart"/>
      <w:r w:rsidRPr="60803CAF">
        <w:rPr>
          <w:i/>
          <w:iCs/>
          <w:szCs w:val="20"/>
        </w:rPr>
        <w:t>all of</w:t>
      </w:r>
      <w:proofErr w:type="gramEnd"/>
      <w:r w:rsidRPr="60803CAF">
        <w:rPr>
          <w:i/>
          <w:iCs/>
          <w:szCs w:val="20"/>
        </w:rPr>
        <w:t xml:space="preserve"> the “Customer” ‘accounts’ from the “</w:t>
      </w:r>
      <w:proofErr w:type="spellStart"/>
      <w:r w:rsidRPr="60803CAF">
        <w:rPr>
          <w:i/>
          <w:iCs/>
          <w:szCs w:val="20"/>
        </w:rPr>
        <w:t>AccountController</w:t>
      </w:r>
      <w:proofErr w:type="spellEnd"/>
      <w:r w:rsidRPr="60803CAF">
        <w:rPr>
          <w:i/>
          <w:iCs/>
          <w:szCs w:val="20"/>
        </w:rPr>
        <w:t>” list of ‘</w:t>
      </w:r>
      <w:proofErr w:type="gramStart"/>
      <w:r w:rsidRPr="60803CAF">
        <w:rPr>
          <w:i/>
          <w:iCs/>
          <w:szCs w:val="20"/>
        </w:rPr>
        <w:t>accounts’</w:t>
      </w:r>
      <w:proofErr w:type="gramEnd"/>
      <w:r w:rsidRPr="60803CAF">
        <w:rPr>
          <w:i/>
          <w:iCs/>
          <w:szCs w:val="20"/>
        </w:rPr>
        <w:t>.</w:t>
      </w:r>
    </w:p>
    <w:p w14:paraId="38461BC5" w14:textId="77777777" w:rsidR="00DF5F70" w:rsidRPr="00584BD8" w:rsidRDefault="00DF5F70" w:rsidP="60803CAF">
      <w:pPr>
        <w:pStyle w:val="ListParagraph"/>
        <w:ind w:left="2160"/>
        <w:rPr>
          <w:i/>
          <w:iCs/>
          <w:szCs w:val="20"/>
        </w:rPr>
      </w:pPr>
    </w:p>
    <w:p w14:paraId="74A427E2" w14:textId="77777777" w:rsidR="00DF5F70" w:rsidRPr="00ED5E21" w:rsidRDefault="00DF5F70" w:rsidP="60803CAF">
      <w:pPr>
        <w:pStyle w:val="ListParagraph"/>
        <w:numPr>
          <w:ilvl w:val="0"/>
          <w:numId w:val="7"/>
        </w:numPr>
        <w:rPr>
          <w:b/>
          <w:bCs/>
          <w:szCs w:val="20"/>
        </w:rPr>
      </w:pPr>
      <w:r w:rsidRPr="60803CAF">
        <w:rPr>
          <w:b/>
          <w:bCs/>
          <w:szCs w:val="20"/>
        </w:rPr>
        <w:t>As a bank teller I should be able to create a new account for a customer</w:t>
      </w:r>
    </w:p>
    <w:p w14:paraId="589B08B4" w14:textId="77777777" w:rsidR="00DF5F70" w:rsidRDefault="00DF5F70" w:rsidP="60803CAF">
      <w:pPr>
        <w:pStyle w:val="ListParagraph"/>
        <w:numPr>
          <w:ilvl w:val="1"/>
          <w:numId w:val="7"/>
        </w:numPr>
        <w:rPr>
          <w:szCs w:val="20"/>
        </w:rPr>
      </w:pPr>
      <w:r w:rsidRPr="60803CAF">
        <w:rPr>
          <w:rStyle w:val="Heading2Char"/>
          <w:sz w:val="20"/>
          <w:szCs w:val="20"/>
        </w:rPr>
        <w:t>“Account” specifications</w:t>
      </w:r>
      <w:r w:rsidRPr="60803CAF">
        <w:rPr>
          <w:szCs w:val="20"/>
        </w:rPr>
        <w:t>:</w:t>
      </w:r>
    </w:p>
    <w:p w14:paraId="4EA9C81E" w14:textId="77777777" w:rsidR="00DF5F70" w:rsidRDefault="00DF5F70" w:rsidP="60803CAF">
      <w:pPr>
        <w:pStyle w:val="ListParagraph"/>
        <w:numPr>
          <w:ilvl w:val="2"/>
          <w:numId w:val="7"/>
        </w:numPr>
        <w:rPr>
          <w:szCs w:val="20"/>
        </w:rPr>
      </w:pPr>
      <w:r w:rsidRPr="60803CAF">
        <w:rPr>
          <w:rStyle w:val="Heading2Char"/>
          <w:sz w:val="20"/>
          <w:szCs w:val="20"/>
        </w:rPr>
        <w:t>ACCOUNT_ID</w:t>
      </w:r>
      <w:r w:rsidRPr="60803CAF">
        <w:rPr>
          <w:szCs w:val="20"/>
        </w:rPr>
        <w:t xml:space="preserve"> – is constant and unique. The class should auto-generate the ids starting with the value 1_000 and increments by 5. The ACCOUNT_ID should be automatically initialized when a new account is created. ACCOUNT_</w:t>
      </w:r>
      <w:proofErr w:type="gramStart"/>
      <w:r w:rsidRPr="60803CAF">
        <w:rPr>
          <w:szCs w:val="20"/>
        </w:rPr>
        <w:t>ID’s</w:t>
      </w:r>
      <w:proofErr w:type="gramEnd"/>
      <w:r w:rsidRPr="60803CAF">
        <w:rPr>
          <w:szCs w:val="20"/>
        </w:rPr>
        <w:t xml:space="preserve"> should not be passed in as arguments to the constructors.</w:t>
      </w:r>
    </w:p>
    <w:p w14:paraId="626F01DC" w14:textId="77777777" w:rsidR="00DF5F70" w:rsidRDefault="00DF5F70" w:rsidP="60803CAF">
      <w:pPr>
        <w:pStyle w:val="ListParagraph"/>
        <w:numPr>
          <w:ilvl w:val="2"/>
          <w:numId w:val="7"/>
        </w:numPr>
        <w:rPr>
          <w:szCs w:val="20"/>
        </w:rPr>
      </w:pPr>
      <w:r w:rsidRPr="60803CAF">
        <w:rPr>
          <w:rStyle w:val="Heading2Char"/>
          <w:sz w:val="20"/>
          <w:szCs w:val="20"/>
        </w:rPr>
        <w:t>Other Attributes</w:t>
      </w:r>
      <w:r w:rsidRPr="60803CAF">
        <w:rPr>
          <w:szCs w:val="20"/>
        </w:rPr>
        <w:t>- Balance</w:t>
      </w:r>
    </w:p>
    <w:p w14:paraId="57A74264" w14:textId="77777777" w:rsidR="00DF5F70" w:rsidRDefault="00DF5F70" w:rsidP="60803CAF">
      <w:pPr>
        <w:pStyle w:val="ListParagraph"/>
        <w:numPr>
          <w:ilvl w:val="3"/>
          <w:numId w:val="7"/>
        </w:numPr>
        <w:rPr>
          <w:szCs w:val="20"/>
        </w:rPr>
      </w:pPr>
      <w:r w:rsidRPr="60803CAF">
        <w:rPr>
          <w:szCs w:val="20"/>
        </w:rPr>
        <w:t>Create getter/setter methods for all</w:t>
      </w:r>
    </w:p>
    <w:p w14:paraId="46AADEA1" w14:textId="77777777" w:rsidR="00DF5F70" w:rsidRDefault="00DF5F70" w:rsidP="60803CAF">
      <w:pPr>
        <w:pStyle w:val="ListParagraph"/>
        <w:numPr>
          <w:ilvl w:val="2"/>
          <w:numId w:val="7"/>
        </w:numPr>
        <w:rPr>
          <w:szCs w:val="20"/>
        </w:rPr>
      </w:pPr>
      <w:proofErr w:type="gramStart"/>
      <w:r w:rsidRPr="60803CAF">
        <w:rPr>
          <w:rStyle w:val="Heading2Char"/>
          <w:sz w:val="20"/>
          <w:szCs w:val="20"/>
        </w:rPr>
        <w:t>deposit(</w:t>
      </w:r>
      <w:proofErr w:type="gramEnd"/>
      <w:r w:rsidRPr="60803CAF">
        <w:rPr>
          <w:rStyle w:val="Heading2Char"/>
          <w:sz w:val="20"/>
          <w:szCs w:val="20"/>
        </w:rPr>
        <w:t>)</w:t>
      </w:r>
      <w:r w:rsidRPr="60803CAF">
        <w:rPr>
          <w:szCs w:val="20"/>
        </w:rPr>
        <w:t xml:space="preserve"> - increases the account’s balance by the value of the argument passed in</w:t>
      </w:r>
    </w:p>
    <w:p w14:paraId="242B9A56" w14:textId="77777777" w:rsidR="00DF5F70" w:rsidRDefault="00DF5F70" w:rsidP="60803CAF">
      <w:pPr>
        <w:pStyle w:val="ListParagraph"/>
        <w:numPr>
          <w:ilvl w:val="2"/>
          <w:numId w:val="7"/>
        </w:numPr>
        <w:rPr>
          <w:szCs w:val="20"/>
        </w:rPr>
      </w:pPr>
      <w:proofErr w:type="gramStart"/>
      <w:r w:rsidRPr="60803CAF">
        <w:rPr>
          <w:rStyle w:val="Heading2Char"/>
          <w:sz w:val="20"/>
          <w:szCs w:val="20"/>
        </w:rPr>
        <w:t>withdraw(</w:t>
      </w:r>
      <w:proofErr w:type="gramEnd"/>
      <w:r w:rsidRPr="60803CAF">
        <w:rPr>
          <w:rStyle w:val="Heading2Char"/>
          <w:sz w:val="20"/>
          <w:szCs w:val="20"/>
        </w:rPr>
        <w:t>)</w:t>
      </w:r>
      <w:r w:rsidRPr="60803CAF">
        <w:rPr>
          <w:szCs w:val="20"/>
        </w:rPr>
        <w:t xml:space="preserve"> - reduces the account’s balance by the value of the argument passed in. </w:t>
      </w:r>
      <w:proofErr w:type="gramStart"/>
      <w:r w:rsidRPr="60803CAF">
        <w:rPr>
          <w:szCs w:val="20"/>
        </w:rPr>
        <w:t>And,</w:t>
      </w:r>
      <w:proofErr w:type="gramEnd"/>
      <w:r w:rsidRPr="60803CAF">
        <w:rPr>
          <w:szCs w:val="20"/>
        </w:rPr>
        <w:t xml:space="preserve"> returning the value of the argument. Account </w:t>
      </w:r>
      <w:proofErr w:type="gramStart"/>
      <w:r w:rsidRPr="60803CAF">
        <w:rPr>
          <w:szCs w:val="20"/>
        </w:rPr>
        <w:t>is able to</w:t>
      </w:r>
      <w:proofErr w:type="gramEnd"/>
      <w:r w:rsidRPr="60803CAF">
        <w:rPr>
          <w:szCs w:val="20"/>
        </w:rPr>
        <w:t xml:space="preserve"> be overdrawn.</w:t>
      </w:r>
    </w:p>
    <w:p w14:paraId="37CC9289" w14:textId="77777777" w:rsidR="00DF5F70" w:rsidRDefault="00DF5F70" w:rsidP="60803CAF">
      <w:pPr>
        <w:pStyle w:val="ListParagraph"/>
        <w:numPr>
          <w:ilvl w:val="2"/>
          <w:numId w:val="7"/>
        </w:numPr>
        <w:rPr>
          <w:szCs w:val="20"/>
        </w:rPr>
      </w:pPr>
      <w:proofErr w:type="spellStart"/>
      <w:proofErr w:type="gramStart"/>
      <w:r w:rsidRPr="60803CAF">
        <w:rPr>
          <w:rStyle w:val="Heading2Char"/>
          <w:sz w:val="20"/>
          <w:szCs w:val="20"/>
        </w:rPr>
        <w:t>correctBalance</w:t>
      </w:r>
      <w:proofErr w:type="spellEnd"/>
      <w:r w:rsidRPr="60803CAF">
        <w:rPr>
          <w:rStyle w:val="Heading2Char"/>
          <w:sz w:val="20"/>
          <w:szCs w:val="20"/>
        </w:rPr>
        <w:t>(</w:t>
      </w:r>
      <w:proofErr w:type="gramEnd"/>
      <w:r w:rsidRPr="60803CAF">
        <w:rPr>
          <w:rStyle w:val="Heading2Char"/>
          <w:sz w:val="20"/>
          <w:szCs w:val="20"/>
        </w:rPr>
        <w:t>)</w:t>
      </w:r>
      <w:r w:rsidRPr="60803CAF">
        <w:rPr>
          <w:szCs w:val="20"/>
        </w:rPr>
        <w:t xml:space="preserve"> – changes the balance to match the value passed in as an argument</w:t>
      </w:r>
    </w:p>
    <w:p w14:paraId="3E1E5B93" w14:textId="77777777" w:rsidR="00DF5F70" w:rsidRDefault="00DF5F70" w:rsidP="60803CAF">
      <w:pPr>
        <w:pStyle w:val="ListParagraph"/>
        <w:numPr>
          <w:ilvl w:val="2"/>
          <w:numId w:val="7"/>
        </w:numPr>
        <w:rPr>
          <w:szCs w:val="20"/>
        </w:rPr>
      </w:pPr>
      <w:r w:rsidRPr="60803CAF">
        <w:rPr>
          <w:szCs w:val="20"/>
        </w:rPr>
        <w:t xml:space="preserve">Account should not be instantiated and only exist as a specific type like </w:t>
      </w:r>
      <w:proofErr w:type="spellStart"/>
      <w:r w:rsidRPr="60803CAF">
        <w:rPr>
          <w:szCs w:val="20"/>
        </w:rPr>
        <w:t>SavingsAccount</w:t>
      </w:r>
      <w:proofErr w:type="spellEnd"/>
      <w:r w:rsidRPr="60803CAF">
        <w:rPr>
          <w:szCs w:val="20"/>
        </w:rPr>
        <w:t xml:space="preserve"> or </w:t>
      </w:r>
      <w:proofErr w:type="spellStart"/>
      <w:r w:rsidRPr="60803CAF">
        <w:rPr>
          <w:szCs w:val="20"/>
        </w:rPr>
        <w:t>CheckingAccount</w:t>
      </w:r>
      <w:proofErr w:type="spellEnd"/>
    </w:p>
    <w:p w14:paraId="2DABED05" w14:textId="77777777" w:rsidR="00DF5F70" w:rsidRDefault="00DF5F70" w:rsidP="60803CAF">
      <w:pPr>
        <w:pStyle w:val="ListParagraph"/>
        <w:numPr>
          <w:ilvl w:val="3"/>
          <w:numId w:val="7"/>
        </w:numPr>
        <w:rPr>
          <w:szCs w:val="20"/>
        </w:rPr>
      </w:pPr>
      <w:r w:rsidRPr="60803CAF">
        <w:rPr>
          <w:rStyle w:val="Heading2Char"/>
          <w:sz w:val="20"/>
          <w:szCs w:val="20"/>
        </w:rPr>
        <w:t>“</w:t>
      </w:r>
      <w:proofErr w:type="spellStart"/>
      <w:r w:rsidRPr="60803CAF">
        <w:rPr>
          <w:rStyle w:val="Heading2Char"/>
          <w:sz w:val="20"/>
          <w:szCs w:val="20"/>
        </w:rPr>
        <w:t>SavingsAccount</w:t>
      </w:r>
      <w:proofErr w:type="spellEnd"/>
      <w:r w:rsidRPr="60803CAF">
        <w:rPr>
          <w:rStyle w:val="Heading2Char"/>
          <w:sz w:val="20"/>
          <w:szCs w:val="20"/>
        </w:rPr>
        <w:t>” specifications</w:t>
      </w:r>
      <w:r w:rsidRPr="60803CAF">
        <w:rPr>
          <w:szCs w:val="20"/>
        </w:rPr>
        <w:t xml:space="preserve">: </w:t>
      </w:r>
    </w:p>
    <w:p w14:paraId="37B0B1C2" w14:textId="77777777" w:rsidR="00DF5F70" w:rsidRDefault="00DF5F70" w:rsidP="60803CAF">
      <w:pPr>
        <w:pStyle w:val="ListParagraph"/>
        <w:numPr>
          <w:ilvl w:val="4"/>
          <w:numId w:val="7"/>
        </w:numPr>
        <w:rPr>
          <w:szCs w:val="20"/>
        </w:rPr>
      </w:pPr>
      <w:r w:rsidRPr="60803CAF">
        <w:rPr>
          <w:rStyle w:val="Heading2Char"/>
          <w:sz w:val="20"/>
          <w:szCs w:val="20"/>
        </w:rPr>
        <w:t>Attributes</w:t>
      </w:r>
      <w:r w:rsidRPr="60803CAF">
        <w:rPr>
          <w:szCs w:val="20"/>
        </w:rPr>
        <w:t xml:space="preserve">- </w:t>
      </w:r>
      <w:proofErr w:type="spellStart"/>
      <w:r w:rsidRPr="60803CAF">
        <w:rPr>
          <w:szCs w:val="20"/>
        </w:rPr>
        <w:t>interestRate</w:t>
      </w:r>
      <w:proofErr w:type="spellEnd"/>
    </w:p>
    <w:p w14:paraId="10A02A42" w14:textId="77777777" w:rsidR="00DF5F70" w:rsidRDefault="00DF5F70" w:rsidP="60803CAF">
      <w:pPr>
        <w:pStyle w:val="ListParagraph"/>
        <w:numPr>
          <w:ilvl w:val="5"/>
          <w:numId w:val="7"/>
        </w:numPr>
        <w:rPr>
          <w:szCs w:val="20"/>
        </w:rPr>
      </w:pPr>
      <w:r w:rsidRPr="60803CAF">
        <w:rPr>
          <w:szCs w:val="20"/>
        </w:rPr>
        <w:t>Create getter/setter methods</w:t>
      </w:r>
    </w:p>
    <w:p w14:paraId="6B81E417" w14:textId="77777777" w:rsidR="00DF5F70" w:rsidRDefault="00DF5F70" w:rsidP="60803CAF">
      <w:pPr>
        <w:pStyle w:val="ListParagraph"/>
        <w:numPr>
          <w:ilvl w:val="4"/>
          <w:numId w:val="7"/>
        </w:numPr>
        <w:rPr>
          <w:szCs w:val="20"/>
        </w:rPr>
      </w:pPr>
      <w:proofErr w:type="gramStart"/>
      <w:r w:rsidRPr="60803CAF">
        <w:rPr>
          <w:rStyle w:val="Heading2Char"/>
          <w:sz w:val="20"/>
          <w:szCs w:val="20"/>
        </w:rPr>
        <w:lastRenderedPageBreak/>
        <w:t>withdraw(</w:t>
      </w:r>
      <w:proofErr w:type="gramEnd"/>
      <w:r w:rsidRPr="60803CAF">
        <w:rPr>
          <w:rStyle w:val="Heading2Char"/>
          <w:sz w:val="20"/>
          <w:szCs w:val="20"/>
        </w:rPr>
        <w:t>)</w:t>
      </w:r>
      <w:r w:rsidRPr="60803CAF">
        <w:rPr>
          <w:szCs w:val="20"/>
        </w:rPr>
        <w:t xml:space="preserve"> – should not be allowed to overdraw. IF the amount to withdraw is larger than the balance, nothing should be deducted and 0 should be returned. </w:t>
      </w:r>
    </w:p>
    <w:p w14:paraId="71183672" w14:textId="77777777" w:rsidR="00DF5F70" w:rsidRDefault="00DF5F70" w:rsidP="60803CAF">
      <w:pPr>
        <w:pStyle w:val="ListParagraph"/>
        <w:numPr>
          <w:ilvl w:val="4"/>
          <w:numId w:val="7"/>
        </w:numPr>
        <w:rPr>
          <w:szCs w:val="20"/>
        </w:rPr>
      </w:pPr>
      <w:proofErr w:type="spellStart"/>
      <w:proofErr w:type="gramStart"/>
      <w:r w:rsidRPr="60803CAF">
        <w:rPr>
          <w:rStyle w:val="Heading2Char"/>
          <w:sz w:val="20"/>
          <w:szCs w:val="20"/>
        </w:rPr>
        <w:t>addInterest</w:t>
      </w:r>
      <w:proofErr w:type="spellEnd"/>
      <w:r w:rsidRPr="60803CAF">
        <w:rPr>
          <w:rStyle w:val="Heading2Char"/>
          <w:sz w:val="20"/>
          <w:szCs w:val="20"/>
        </w:rPr>
        <w:t>(</w:t>
      </w:r>
      <w:proofErr w:type="gramEnd"/>
      <w:r w:rsidRPr="60803CAF">
        <w:rPr>
          <w:rStyle w:val="Heading2Char"/>
          <w:sz w:val="20"/>
          <w:szCs w:val="20"/>
        </w:rPr>
        <w:t>)</w:t>
      </w:r>
      <w:r w:rsidRPr="60803CAF">
        <w:rPr>
          <w:szCs w:val="20"/>
        </w:rPr>
        <w:t xml:space="preserve"> - calculates the interest due on the account and adds it to the balance. Interest due </w:t>
      </w:r>
      <w:proofErr w:type="gramStart"/>
      <w:r w:rsidRPr="60803CAF">
        <w:rPr>
          <w:szCs w:val="20"/>
        </w:rPr>
        <w:t>=  balance</w:t>
      </w:r>
      <w:proofErr w:type="gramEnd"/>
      <w:r w:rsidRPr="60803CAF">
        <w:rPr>
          <w:szCs w:val="20"/>
        </w:rPr>
        <w:t xml:space="preserve"> * interest rate / 100.</w:t>
      </w:r>
    </w:p>
    <w:p w14:paraId="48EDA96D" w14:textId="77777777" w:rsidR="00DF5F70" w:rsidRDefault="00DF5F70" w:rsidP="60803CAF">
      <w:pPr>
        <w:pStyle w:val="ListParagraph"/>
        <w:numPr>
          <w:ilvl w:val="3"/>
          <w:numId w:val="7"/>
        </w:numPr>
        <w:rPr>
          <w:szCs w:val="20"/>
        </w:rPr>
      </w:pPr>
      <w:r w:rsidRPr="60803CAF">
        <w:rPr>
          <w:szCs w:val="20"/>
        </w:rPr>
        <w:t>“</w:t>
      </w:r>
      <w:proofErr w:type="spellStart"/>
      <w:r w:rsidRPr="60803CAF">
        <w:rPr>
          <w:b/>
          <w:bCs/>
          <w:szCs w:val="20"/>
        </w:rPr>
        <w:t>CheckingAccount</w:t>
      </w:r>
      <w:proofErr w:type="spellEnd"/>
      <w:r w:rsidRPr="60803CAF">
        <w:rPr>
          <w:b/>
          <w:bCs/>
          <w:szCs w:val="20"/>
        </w:rPr>
        <w:t>” specifications</w:t>
      </w:r>
      <w:r w:rsidRPr="60803CAF">
        <w:rPr>
          <w:szCs w:val="20"/>
        </w:rPr>
        <w:t xml:space="preserve">: </w:t>
      </w:r>
    </w:p>
    <w:p w14:paraId="608997BB" w14:textId="77777777" w:rsidR="00DF5F70" w:rsidRDefault="00DF5F70" w:rsidP="60803CAF">
      <w:pPr>
        <w:pStyle w:val="ListParagraph"/>
        <w:numPr>
          <w:ilvl w:val="4"/>
          <w:numId w:val="7"/>
        </w:numPr>
        <w:rPr>
          <w:szCs w:val="20"/>
        </w:rPr>
      </w:pPr>
      <w:r w:rsidRPr="60803CAF">
        <w:rPr>
          <w:rStyle w:val="Heading2Char"/>
          <w:sz w:val="20"/>
          <w:szCs w:val="20"/>
        </w:rPr>
        <w:t>Attributes</w:t>
      </w:r>
      <w:r w:rsidRPr="60803CAF">
        <w:rPr>
          <w:szCs w:val="20"/>
        </w:rPr>
        <w:t xml:space="preserve">- </w:t>
      </w:r>
      <w:proofErr w:type="spellStart"/>
      <w:r w:rsidRPr="60803CAF">
        <w:rPr>
          <w:szCs w:val="20"/>
        </w:rPr>
        <w:t>nextCheckNumber</w:t>
      </w:r>
      <w:proofErr w:type="spellEnd"/>
    </w:p>
    <w:p w14:paraId="198ED8AC" w14:textId="77777777" w:rsidR="00DF5F70" w:rsidRDefault="00DF5F70" w:rsidP="60803CAF">
      <w:pPr>
        <w:pStyle w:val="ListParagraph"/>
        <w:numPr>
          <w:ilvl w:val="5"/>
          <w:numId w:val="7"/>
        </w:numPr>
        <w:rPr>
          <w:szCs w:val="20"/>
        </w:rPr>
      </w:pPr>
      <w:r w:rsidRPr="60803CAF">
        <w:rPr>
          <w:szCs w:val="20"/>
        </w:rPr>
        <w:t>Create getter/setter methods</w:t>
      </w:r>
    </w:p>
    <w:p w14:paraId="181AFC01" w14:textId="77777777" w:rsidR="00DF5F70" w:rsidRDefault="00DF5F70" w:rsidP="60803CAF">
      <w:pPr>
        <w:pStyle w:val="ListParagraph"/>
        <w:numPr>
          <w:ilvl w:val="4"/>
          <w:numId w:val="7"/>
        </w:numPr>
        <w:rPr>
          <w:szCs w:val="20"/>
        </w:rPr>
      </w:pPr>
      <w:proofErr w:type="spellStart"/>
      <w:proofErr w:type="gramStart"/>
      <w:r w:rsidRPr="60803CAF">
        <w:rPr>
          <w:rStyle w:val="Heading2Char"/>
          <w:sz w:val="20"/>
          <w:szCs w:val="20"/>
        </w:rPr>
        <w:t>getNextCheckNumber</w:t>
      </w:r>
      <w:proofErr w:type="spellEnd"/>
      <w:r w:rsidRPr="60803CAF">
        <w:rPr>
          <w:rStyle w:val="Heading2Char"/>
          <w:sz w:val="20"/>
          <w:szCs w:val="20"/>
        </w:rPr>
        <w:t>(</w:t>
      </w:r>
      <w:proofErr w:type="gramEnd"/>
      <w:r w:rsidRPr="60803CAF">
        <w:rPr>
          <w:rStyle w:val="Heading2Char"/>
          <w:sz w:val="20"/>
          <w:szCs w:val="20"/>
        </w:rPr>
        <w:t>)</w:t>
      </w:r>
      <w:r w:rsidRPr="60803CAF">
        <w:rPr>
          <w:szCs w:val="20"/>
        </w:rPr>
        <w:t xml:space="preserve"> – returns the value of the </w:t>
      </w:r>
      <w:proofErr w:type="spellStart"/>
      <w:r w:rsidRPr="60803CAF">
        <w:rPr>
          <w:szCs w:val="20"/>
        </w:rPr>
        <w:t>nextCheckNumber</w:t>
      </w:r>
      <w:proofErr w:type="spellEnd"/>
      <w:r w:rsidRPr="60803CAF">
        <w:rPr>
          <w:szCs w:val="20"/>
        </w:rPr>
        <w:t>. Check numbers start at 1 and increments by 1.</w:t>
      </w:r>
    </w:p>
    <w:p w14:paraId="5E426AB5" w14:textId="77777777" w:rsidR="00DF5F70" w:rsidRDefault="00DF5F70" w:rsidP="60803CAF">
      <w:pPr>
        <w:pStyle w:val="ListParagraph"/>
        <w:numPr>
          <w:ilvl w:val="1"/>
          <w:numId w:val="7"/>
        </w:numPr>
        <w:rPr>
          <w:szCs w:val="20"/>
        </w:rPr>
      </w:pPr>
      <w:r w:rsidRPr="60803CAF">
        <w:rPr>
          <w:rStyle w:val="Heading2Char"/>
          <w:sz w:val="20"/>
          <w:szCs w:val="20"/>
        </w:rPr>
        <w:t>“</w:t>
      </w:r>
      <w:proofErr w:type="spellStart"/>
      <w:r w:rsidRPr="60803CAF">
        <w:rPr>
          <w:rStyle w:val="Heading2Char"/>
          <w:sz w:val="20"/>
          <w:szCs w:val="20"/>
        </w:rPr>
        <w:t>AccountController</w:t>
      </w:r>
      <w:proofErr w:type="spellEnd"/>
      <w:r w:rsidRPr="60803CAF">
        <w:rPr>
          <w:rStyle w:val="Heading2Char"/>
          <w:sz w:val="20"/>
          <w:szCs w:val="20"/>
        </w:rPr>
        <w:t>” specifications</w:t>
      </w:r>
      <w:r w:rsidRPr="60803CAF">
        <w:rPr>
          <w:szCs w:val="20"/>
        </w:rPr>
        <w:t xml:space="preserve">: </w:t>
      </w:r>
    </w:p>
    <w:p w14:paraId="3504925F" w14:textId="77777777" w:rsidR="00DF5F70" w:rsidRDefault="00DF5F70" w:rsidP="60803CAF">
      <w:pPr>
        <w:pStyle w:val="ListParagraph"/>
        <w:numPr>
          <w:ilvl w:val="2"/>
          <w:numId w:val="7"/>
        </w:numPr>
        <w:rPr>
          <w:szCs w:val="20"/>
        </w:rPr>
      </w:pPr>
      <w:proofErr w:type="spellStart"/>
      <w:proofErr w:type="gramStart"/>
      <w:r w:rsidRPr="60803CAF">
        <w:rPr>
          <w:rStyle w:val="Heading2Char"/>
          <w:sz w:val="20"/>
          <w:szCs w:val="20"/>
        </w:rPr>
        <w:t>createAccount</w:t>
      </w:r>
      <w:proofErr w:type="spellEnd"/>
      <w:r w:rsidRPr="60803CAF">
        <w:rPr>
          <w:rStyle w:val="Heading2Char"/>
          <w:sz w:val="20"/>
          <w:szCs w:val="20"/>
        </w:rPr>
        <w:t>(</w:t>
      </w:r>
      <w:proofErr w:type="gramEnd"/>
      <w:r w:rsidRPr="60803CAF">
        <w:rPr>
          <w:rStyle w:val="Heading2Char"/>
          <w:sz w:val="20"/>
          <w:szCs w:val="20"/>
        </w:rPr>
        <w:t>)</w:t>
      </w:r>
      <w:r w:rsidRPr="60803CAF">
        <w:rPr>
          <w:szCs w:val="20"/>
        </w:rPr>
        <w:t xml:space="preserve"> – takes in a “Customer” and the account type.</w:t>
      </w:r>
    </w:p>
    <w:p w14:paraId="0B702094" w14:textId="77777777" w:rsidR="00DF5F70" w:rsidRDefault="00DF5F70" w:rsidP="60803CAF">
      <w:pPr>
        <w:pStyle w:val="ListParagraph"/>
        <w:numPr>
          <w:ilvl w:val="3"/>
          <w:numId w:val="7"/>
        </w:numPr>
        <w:rPr>
          <w:szCs w:val="20"/>
        </w:rPr>
      </w:pPr>
      <w:r w:rsidRPr="60803CAF">
        <w:rPr>
          <w:szCs w:val="20"/>
        </w:rPr>
        <w:t>IF the value for account type is ‘checking’ the method creates a new “</w:t>
      </w:r>
      <w:proofErr w:type="spellStart"/>
      <w:r w:rsidRPr="60803CAF">
        <w:rPr>
          <w:szCs w:val="20"/>
        </w:rPr>
        <w:t>CheckingAccount</w:t>
      </w:r>
      <w:proofErr w:type="spellEnd"/>
      <w:r w:rsidRPr="60803CAF">
        <w:rPr>
          <w:szCs w:val="20"/>
        </w:rPr>
        <w:t>”, adds the object to the “</w:t>
      </w:r>
      <w:proofErr w:type="spellStart"/>
      <w:r w:rsidRPr="60803CAF">
        <w:rPr>
          <w:szCs w:val="20"/>
        </w:rPr>
        <w:t>AccountController</w:t>
      </w:r>
      <w:proofErr w:type="spellEnd"/>
      <w:r w:rsidRPr="60803CAF">
        <w:rPr>
          <w:szCs w:val="20"/>
        </w:rPr>
        <w:t>” list of ‘</w:t>
      </w:r>
      <w:proofErr w:type="gramStart"/>
      <w:r w:rsidRPr="60803CAF">
        <w:rPr>
          <w:szCs w:val="20"/>
        </w:rPr>
        <w:t>accounts’</w:t>
      </w:r>
      <w:proofErr w:type="gramEnd"/>
      <w:r w:rsidRPr="60803CAF">
        <w:rPr>
          <w:szCs w:val="20"/>
        </w:rPr>
        <w:t xml:space="preserve"> and the “Customer” list of ‘accounts’ and returns the “</w:t>
      </w:r>
      <w:proofErr w:type="spellStart"/>
      <w:r w:rsidRPr="60803CAF">
        <w:rPr>
          <w:szCs w:val="20"/>
        </w:rPr>
        <w:t>CheckingAccount</w:t>
      </w:r>
      <w:proofErr w:type="spellEnd"/>
      <w:r w:rsidRPr="60803CAF">
        <w:rPr>
          <w:szCs w:val="20"/>
        </w:rPr>
        <w:t xml:space="preserve">” </w:t>
      </w:r>
    </w:p>
    <w:p w14:paraId="679E8DFA" w14:textId="77777777" w:rsidR="00DF5F70" w:rsidRDefault="00DF5F70" w:rsidP="60803CAF">
      <w:pPr>
        <w:pStyle w:val="ListParagraph"/>
        <w:numPr>
          <w:ilvl w:val="3"/>
          <w:numId w:val="7"/>
        </w:numPr>
        <w:rPr>
          <w:szCs w:val="20"/>
        </w:rPr>
      </w:pPr>
      <w:r w:rsidRPr="60803CAF">
        <w:rPr>
          <w:szCs w:val="20"/>
        </w:rPr>
        <w:t>IF the value for account type is ‘savings’ the method creates a new “</w:t>
      </w:r>
      <w:proofErr w:type="spellStart"/>
      <w:r w:rsidRPr="60803CAF">
        <w:rPr>
          <w:szCs w:val="20"/>
        </w:rPr>
        <w:t>SavingsAccount</w:t>
      </w:r>
      <w:proofErr w:type="spellEnd"/>
      <w:r w:rsidRPr="60803CAF">
        <w:rPr>
          <w:szCs w:val="20"/>
        </w:rPr>
        <w:t>”, adds the object to the “</w:t>
      </w:r>
      <w:proofErr w:type="spellStart"/>
      <w:r w:rsidRPr="60803CAF">
        <w:rPr>
          <w:szCs w:val="20"/>
        </w:rPr>
        <w:t>AccountController</w:t>
      </w:r>
      <w:proofErr w:type="spellEnd"/>
      <w:r w:rsidRPr="60803CAF">
        <w:rPr>
          <w:szCs w:val="20"/>
        </w:rPr>
        <w:t>” list of ‘</w:t>
      </w:r>
      <w:proofErr w:type="gramStart"/>
      <w:r w:rsidRPr="60803CAF">
        <w:rPr>
          <w:szCs w:val="20"/>
        </w:rPr>
        <w:t>accounts’</w:t>
      </w:r>
      <w:proofErr w:type="gramEnd"/>
      <w:r w:rsidRPr="60803CAF">
        <w:rPr>
          <w:szCs w:val="20"/>
        </w:rPr>
        <w:t xml:space="preserve"> and the “Customer” list of ‘accounts’ and returns the “</w:t>
      </w:r>
      <w:proofErr w:type="spellStart"/>
      <w:r w:rsidRPr="60803CAF">
        <w:rPr>
          <w:szCs w:val="20"/>
        </w:rPr>
        <w:t>SavingsAccount</w:t>
      </w:r>
      <w:proofErr w:type="spellEnd"/>
      <w:r w:rsidRPr="60803CAF">
        <w:rPr>
          <w:szCs w:val="20"/>
        </w:rPr>
        <w:t xml:space="preserve">” </w:t>
      </w:r>
    </w:p>
    <w:p w14:paraId="48B9A336" w14:textId="77777777" w:rsidR="00DF5F70" w:rsidRDefault="00DF5F70" w:rsidP="60803CAF">
      <w:pPr>
        <w:pStyle w:val="ListParagraph"/>
        <w:numPr>
          <w:ilvl w:val="2"/>
          <w:numId w:val="7"/>
        </w:numPr>
        <w:rPr>
          <w:szCs w:val="20"/>
        </w:rPr>
      </w:pPr>
      <w:r w:rsidRPr="60803CAF">
        <w:rPr>
          <w:rStyle w:val="Heading2Char"/>
          <w:sz w:val="20"/>
          <w:szCs w:val="20"/>
        </w:rPr>
        <w:t>Attributes-</w:t>
      </w:r>
      <w:r w:rsidRPr="60803CAF">
        <w:rPr>
          <w:szCs w:val="20"/>
        </w:rPr>
        <w:t xml:space="preserve"> List of accounts </w:t>
      </w:r>
    </w:p>
    <w:p w14:paraId="14B71DF8" w14:textId="77777777" w:rsidR="00DF5F70" w:rsidRDefault="00DF5F70" w:rsidP="60803CAF">
      <w:pPr>
        <w:pStyle w:val="ListParagraph"/>
        <w:numPr>
          <w:ilvl w:val="3"/>
          <w:numId w:val="7"/>
        </w:numPr>
        <w:rPr>
          <w:szCs w:val="20"/>
        </w:rPr>
      </w:pPr>
      <w:r w:rsidRPr="60803CAF">
        <w:rPr>
          <w:szCs w:val="20"/>
        </w:rPr>
        <w:t>Create getter/setter methods</w:t>
      </w:r>
    </w:p>
    <w:p w14:paraId="50057448" w14:textId="77777777" w:rsidR="00DF5F70" w:rsidRDefault="00DF5F70" w:rsidP="00DF5F70">
      <w:pPr>
        <w:pStyle w:val="ListParagraph"/>
        <w:ind w:left="2160"/>
      </w:pPr>
    </w:p>
    <w:p w14:paraId="7C4AC90A" w14:textId="77777777" w:rsidR="00DF5F70" w:rsidRDefault="00DF5F70" w:rsidP="00DF5F70">
      <w:pPr>
        <w:pStyle w:val="ListParagraph"/>
        <w:ind w:left="1440"/>
      </w:pPr>
    </w:p>
    <w:p w14:paraId="5C0F917F" w14:textId="77777777" w:rsidR="00DF5F70" w:rsidRPr="00ED5E21" w:rsidRDefault="00DF5F70" w:rsidP="00DF5F70">
      <w:pPr>
        <w:pStyle w:val="ListParagraph"/>
        <w:numPr>
          <w:ilvl w:val="0"/>
          <w:numId w:val="7"/>
        </w:numPr>
        <w:rPr>
          <w:b/>
          <w:bCs/>
        </w:rPr>
      </w:pPr>
      <w:r w:rsidRPr="222C975B">
        <w:rPr>
          <w:b/>
          <w:bCs/>
        </w:rPr>
        <w:t>As a bank teller I should be able to delete an existing account for a customer</w:t>
      </w:r>
    </w:p>
    <w:p w14:paraId="5C4DA18E" w14:textId="77777777" w:rsidR="00DF5F70" w:rsidRDefault="00DF5F70" w:rsidP="60803CAF">
      <w:pPr>
        <w:pStyle w:val="ListParagraph"/>
        <w:numPr>
          <w:ilvl w:val="1"/>
          <w:numId w:val="7"/>
        </w:numPr>
        <w:rPr>
          <w:szCs w:val="20"/>
        </w:rPr>
      </w:pPr>
      <w:r w:rsidRPr="60803CAF">
        <w:rPr>
          <w:rStyle w:val="Heading2Char"/>
          <w:sz w:val="20"/>
          <w:szCs w:val="20"/>
        </w:rPr>
        <w:t>“</w:t>
      </w:r>
      <w:proofErr w:type="spellStart"/>
      <w:r w:rsidRPr="60803CAF">
        <w:rPr>
          <w:rStyle w:val="Heading2Char"/>
          <w:sz w:val="20"/>
          <w:szCs w:val="20"/>
        </w:rPr>
        <w:t>AccountController</w:t>
      </w:r>
      <w:proofErr w:type="spellEnd"/>
      <w:r w:rsidRPr="60803CAF">
        <w:rPr>
          <w:rStyle w:val="Heading2Char"/>
          <w:sz w:val="20"/>
          <w:szCs w:val="20"/>
        </w:rPr>
        <w:t>” specifications</w:t>
      </w:r>
      <w:r w:rsidRPr="60803CAF">
        <w:rPr>
          <w:szCs w:val="20"/>
        </w:rPr>
        <w:t xml:space="preserve">: </w:t>
      </w:r>
    </w:p>
    <w:p w14:paraId="293BBE6C" w14:textId="77777777" w:rsidR="00DF5F70" w:rsidRDefault="00DF5F70" w:rsidP="60803CAF">
      <w:pPr>
        <w:pStyle w:val="ListParagraph"/>
        <w:numPr>
          <w:ilvl w:val="2"/>
          <w:numId w:val="7"/>
        </w:numPr>
        <w:rPr>
          <w:szCs w:val="20"/>
        </w:rPr>
      </w:pPr>
      <w:proofErr w:type="spellStart"/>
      <w:proofErr w:type="gramStart"/>
      <w:r w:rsidRPr="60803CAF">
        <w:rPr>
          <w:rStyle w:val="Heading2Char"/>
          <w:sz w:val="20"/>
          <w:szCs w:val="20"/>
        </w:rPr>
        <w:t>removeAccount</w:t>
      </w:r>
      <w:proofErr w:type="spellEnd"/>
      <w:r w:rsidRPr="60803CAF">
        <w:rPr>
          <w:rStyle w:val="Heading2Char"/>
          <w:sz w:val="20"/>
          <w:szCs w:val="20"/>
        </w:rPr>
        <w:t>(</w:t>
      </w:r>
      <w:proofErr w:type="gramEnd"/>
      <w:r w:rsidRPr="60803CAF">
        <w:rPr>
          <w:rStyle w:val="Heading2Char"/>
          <w:sz w:val="20"/>
          <w:szCs w:val="20"/>
        </w:rPr>
        <w:t>)</w:t>
      </w:r>
      <w:r w:rsidRPr="60803CAF">
        <w:rPr>
          <w:szCs w:val="20"/>
        </w:rPr>
        <w:t xml:space="preserve"> </w:t>
      </w:r>
      <w:proofErr w:type="gramStart"/>
      <w:r w:rsidRPr="60803CAF">
        <w:rPr>
          <w:szCs w:val="20"/>
        </w:rPr>
        <w:t>-  takes</w:t>
      </w:r>
      <w:proofErr w:type="gramEnd"/>
      <w:r w:rsidRPr="60803CAF">
        <w:rPr>
          <w:szCs w:val="20"/>
        </w:rPr>
        <w:t xml:space="preserve"> in an “Account” and removes it from the </w:t>
      </w:r>
      <w:proofErr w:type="spellStart"/>
      <w:r w:rsidRPr="60803CAF">
        <w:rPr>
          <w:szCs w:val="20"/>
        </w:rPr>
        <w:t>AccountContoller’s</w:t>
      </w:r>
      <w:proofErr w:type="spellEnd"/>
      <w:r w:rsidRPr="60803CAF">
        <w:rPr>
          <w:szCs w:val="20"/>
        </w:rPr>
        <w:t xml:space="preserve"> list of ‘accounts’ and from all Customer’s list of ‘</w:t>
      </w:r>
      <w:proofErr w:type="gramStart"/>
      <w:r w:rsidRPr="60803CAF">
        <w:rPr>
          <w:szCs w:val="20"/>
        </w:rPr>
        <w:t>accounts’</w:t>
      </w:r>
      <w:proofErr w:type="gramEnd"/>
      <w:r w:rsidRPr="60803CAF">
        <w:rPr>
          <w:szCs w:val="20"/>
        </w:rPr>
        <w:t xml:space="preserve">. </w:t>
      </w:r>
    </w:p>
    <w:p w14:paraId="7404F60B" w14:textId="77777777" w:rsidR="00DF5F70" w:rsidRDefault="00DF5F70" w:rsidP="00DF5F70">
      <w:pPr>
        <w:pStyle w:val="ListParagraph"/>
        <w:ind w:left="1440"/>
      </w:pPr>
    </w:p>
    <w:p w14:paraId="7D6008C4" w14:textId="77777777" w:rsidR="00DF5F70" w:rsidRPr="00ED5E21" w:rsidRDefault="00DF5F70" w:rsidP="00DF5F70">
      <w:pPr>
        <w:pStyle w:val="ListParagraph"/>
        <w:numPr>
          <w:ilvl w:val="0"/>
          <w:numId w:val="7"/>
        </w:numPr>
        <w:rPr>
          <w:b/>
          <w:bCs/>
        </w:rPr>
      </w:pPr>
      <w:r w:rsidRPr="222C975B">
        <w:rPr>
          <w:b/>
          <w:bCs/>
        </w:rPr>
        <w:t>As a bank teller I should be able to charge a fee from a customer’s accounts</w:t>
      </w:r>
    </w:p>
    <w:p w14:paraId="683D424F" w14:textId="77777777" w:rsidR="00DF5F70" w:rsidRDefault="00DF5F70" w:rsidP="60803CAF">
      <w:pPr>
        <w:pStyle w:val="ListParagraph"/>
        <w:numPr>
          <w:ilvl w:val="1"/>
          <w:numId w:val="7"/>
        </w:numPr>
        <w:rPr>
          <w:szCs w:val="20"/>
        </w:rPr>
      </w:pPr>
      <w:r w:rsidRPr="60803CAF">
        <w:rPr>
          <w:rStyle w:val="Heading2Char"/>
          <w:sz w:val="20"/>
          <w:szCs w:val="20"/>
        </w:rPr>
        <w:t>“Person” specifications</w:t>
      </w:r>
      <w:r w:rsidRPr="60803CAF">
        <w:rPr>
          <w:szCs w:val="20"/>
        </w:rPr>
        <w:t xml:space="preserve">: </w:t>
      </w:r>
    </w:p>
    <w:p w14:paraId="1125BB53" w14:textId="77777777" w:rsidR="00DF5F70" w:rsidRDefault="00DF5F70" w:rsidP="60803CAF">
      <w:pPr>
        <w:pStyle w:val="ListParagraph"/>
        <w:numPr>
          <w:ilvl w:val="3"/>
          <w:numId w:val="7"/>
        </w:numPr>
        <w:rPr>
          <w:szCs w:val="20"/>
        </w:rPr>
      </w:pPr>
      <w:proofErr w:type="spellStart"/>
      <w:proofErr w:type="gramStart"/>
      <w:r w:rsidRPr="60803CAF">
        <w:rPr>
          <w:rStyle w:val="Heading2Char"/>
          <w:sz w:val="20"/>
          <w:szCs w:val="20"/>
        </w:rPr>
        <w:t>chargeAllAccounts</w:t>
      </w:r>
      <w:proofErr w:type="spellEnd"/>
      <w:r w:rsidRPr="60803CAF">
        <w:rPr>
          <w:rStyle w:val="Heading2Char"/>
          <w:sz w:val="20"/>
          <w:szCs w:val="20"/>
        </w:rPr>
        <w:t>(</w:t>
      </w:r>
      <w:proofErr w:type="gramEnd"/>
      <w:r w:rsidRPr="60803CAF">
        <w:rPr>
          <w:rStyle w:val="Heading2Char"/>
          <w:sz w:val="20"/>
          <w:szCs w:val="20"/>
        </w:rPr>
        <w:t>)</w:t>
      </w:r>
      <w:r w:rsidRPr="60803CAF">
        <w:rPr>
          <w:szCs w:val="20"/>
        </w:rPr>
        <w:t xml:space="preserve"> – subtracts the amount passed in from each account that person holds.  </w:t>
      </w:r>
    </w:p>
    <w:p w14:paraId="6F9024D5" w14:textId="77777777" w:rsidR="00DF5F70" w:rsidRPr="00ED5E21" w:rsidRDefault="00DF5F70" w:rsidP="60803CAF">
      <w:pPr>
        <w:pStyle w:val="ListParagraph"/>
        <w:numPr>
          <w:ilvl w:val="1"/>
          <w:numId w:val="7"/>
        </w:numPr>
        <w:rPr>
          <w:b/>
          <w:bCs/>
          <w:szCs w:val="20"/>
        </w:rPr>
      </w:pPr>
      <w:r w:rsidRPr="60803CAF">
        <w:rPr>
          <w:b/>
          <w:bCs/>
          <w:szCs w:val="20"/>
        </w:rPr>
        <w:t xml:space="preserve">“Company” specifications: </w:t>
      </w:r>
    </w:p>
    <w:p w14:paraId="07E1FCBD" w14:textId="77777777" w:rsidR="00DF5F70" w:rsidRDefault="00DF5F70" w:rsidP="00DF5F70">
      <w:pPr>
        <w:pStyle w:val="ListParagraph"/>
        <w:numPr>
          <w:ilvl w:val="3"/>
          <w:numId w:val="7"/>
        </w:numPr>
      </w:pPr>
      <w:proofErr w:type="spellStart"/>
      <w:proofErr w:type="gramStart"/>
      <w:r w:rsidRPr="60803CAF">
        <w:rPr>
          <w:rStyle w:val="Heading2Char"/>
          <w:sz w:val="20"/>
          <w:szCs w:val="20"/>
        </w:rPr>
        <w:t>chargeAllAccounts</w:t>
      </w:r>
      <w:proofErr w:type="spellEnd"/>
      <w:r w:rsidRPr="60803CAF">
        <w:rPr>
          <w:rStyle w:val="Heading2Char"/>
          <w:sz w:val="20"/>
          <w:szCs w:val="20"/>
        </w:rPr>
        <w:t>(</w:t>
      </w:r>
      <w:proofErr w:type="gramEnd"/>
      <w:r w:rsidRPr="60803CAF">
        <w:rPr>
          <w:rStyle w:val="Heading2Char"/>
          <w:sz w:val="20"/>
          <w:szCs w:val="20"/>
        </w:rPr>
        <w:t xml:space="preserve">) </w:t>
      </w:r>
      <w:r w:rsidRPr="60803CAF">
        <w:rPr>
          <w:szCs w:val="20"/>
        </w:rPr>
        <w:t xml:space="preserve">– subtracts the amount passed in from </w:t>
      </w:r>
      <w:proofErr w:type="gramStart"/>
      <w:r w:rsidRPr="60803CAF">
        <w:rPr>
          <w:szCs w:val="20"/>
        </w:rPr>
        <w:t>all of</w:t>
      </w:r>
      <w:proofErr w:type="gramEnd"/>
      <w:r w:rsidRPr="60803CAF">
        <w:rPr>
          <w:szCs w:val="20"/>
        </w:rPr>
        <w:t xml:space="preserve"> the company’s “</w:t>
      </w:r>
      <w:proofErr w:type="spellStart"/>
      <w:proofErr w:type="gramStart"/>
      <w:r w:rsidRPr="60803CAF">
        <w:rPr>
          <w:szCs w:val="20"/>
        </w:rPr>
        <w:t>CheckingAccount”s</w:t>
      </w:r>
      <w:proofErr w:type="spellEnd"/>
      <w:r w:rsidRPr="60803CAF">
        <w:rPr>
          <w:szCs w:val="20"/>
        </w:rPr>
        <w:t>.</w:t>
      </w:r>
      <w:proofErr w:type="gramEnd"/>
      <w:r w:rsidRPr="60803CAF">
        <w:rPr>
          <w:szCs w:val="20"/>
        </w:rPr>
        <w:t xml:space="preserve"> Doubles the amount passed in and subtracts doubled am</w:t>
      </w:r>
      <w:r>
        <w:t>ount for the company’s “</w:t>
      </w:r>
      <w:proofErr w:type="spellStart"/>
      <w:proofErr w:type="gramStart"/>
      <w:r>
        <w:t>SavingsAccount”s</w:t>
      </w:r>
      <w:proofErr w:type="spellEnd"/>
      <w:r>
        <w:t>.</w:t>
      </w:r>
      <w:proofErr w:type="gramEnd"/>
      <w:r>
        <w:t xml:space="preserve"> </w:t>
      </w:r>
    </w:p>
    <w:p w14:paraId="250D9598" w14:textId="77777777" w:rsidR="00A96802" w:rsidRDefault="00A96802" w:rsidP="00DF5F70"/>
    <w:p w14:paraId="066FBAB8" w14:textId="77777777" w:rsidR="00A96802" w:rsidRDefault="00A96802" w:rsidP="00DF5F70"/>
    <w:p w14:paraId="40667346" w14:textId="77777777" w:rsidR="00A96802" w:rsidRDefault="00A96802" w:rsidP="00DF5F70"/>
    <w:p w14:paraId="6C347352" w14:textId="77777777" w:rsidR="00A96802" w:rsidRDefault="00A96802" w:rsidP="00DF5F70"/>
    <w:p w14:paraId="2ACA2603" w14:textId="77777777" w:rsidR="00A96802" w:rsidRDefault="00A96802" w:rsidP="00DF5F70"/>
    <w:p w14:paraId="155B78F1" w14:textId="77777777" w:rsidR="00A96802" w:rsidRDefault="00A96802" w:rsidP="00DF5F70"/>
    <w:p w14:paraId="125AFF23" w14:textId="77777777" w:rsidR="00A96802" w:rsidRDefault="00A96802" w:rsidP="00DF5F70"/>
    <w:p w14:paraId="7357092D" w14:textId="77777777" w:rsidR="00A96802" w:rsidRDefault="00A96802" w:rsidP="00DF5F70"/>
    <w:p w14:paraId="66FE8FA8" w14:textId="77777777" w:rsidR="00A96802" w:rsidRDefault="00A96802" w:rsidP="00DF5F70"/>
    <w:p w14:paraId="207DF632" w14:textId="77777777" w:rsidR="00A96802" w:rsidRDefault="00A96802" w:rsidP="00DF5F70"/>
    <w:p w14:paraId="7F927239" w14:textId="77777777" w:rsidR="00A96802" w:rsidRDefault="00A96802" w:rsidP="00DF5F70"/>
    <w:p w14:paraId="7CFA457D" w14:textId="77777777" w:rsidR="00A96802" w:rsidRDefault="00A96802" w:rsidP="00DF5F70"/>
    <w:p w14:paraId="0ADEA038" w14:textId="77777777" w:rsidR="00A96802" w:rsidRDefault="00A96802" w:rsidP="00DF5F70"/>
    <w:p w14:paraId="5B53009E" w14:textId="77777777" w:rsidR="00A96802" w:rsidRDefault="00A96802" w:rsidP="00DF5F70"/>
    <w:p w14:paraId="632D6BAD" w14:textId="77777777" w:rsidR="00A96802" w:rsidRDefault="00A96802" w:rsidP="00DF5F70"/>
    <w:p w14:paraId="7A1A4B20" w14:textId="77777777" w:rsidR="00A96802" w:rsidRDefault="00A96802" w:rsidP="00DF5F70"/>
    <w:p w14:paraId="513C5F06" w14:textId="77777777" w:rsidR="00A96802" w:rsidRDefault="00A96802" w:rsidP="00DF5F70"/>
    <w:p w14:paraId="3688B7CE" w14:textId="77777777" w:rsidR="00A96802" w:rsidRDefault="00A96802" w:rsidP="00DF5F70"/>
    <w:p w14:paraId="418BDCDB" w14:textId="77777777" w:rsidR="00A96802" w:rsidRDefault="00A96802" w:rsidP="00DF5F70"/>
    <w:p w14:paraId="03A98DCB" w14:textId="07CFAF62" w:rsidR="00DF5F70" w:rsidRDefault="00DF5F70" w:rsidP="00DF5F70">
      <w:r>
        <w:lastRenderedPageBreak/>
        <w:t xml:space="preserve">UML: </w:t>
      </w:r>
    </w:p>
    <w:p w14:paraId="66386913" w14:textId="77777777" w:rsidR="00A96802" w:rsidRDefault="00A96802" w:rsidP="00DF5F70">
      <w:pPr>
        <w:pStyle w:val="ListParagraph"/>
        <w:ind w:left="1440"/>
      </w:pPr>
    </w:p>
    <w:p w14:paraId="1AB161E4" w14:textId="0CBDBE41" w:rsidR="00DF5F70" w:rsidRDefault="00A96802" w:rsidP="00DF5F70">
      <w:pPr>
        <w:pStyle w:val="ListParagraph"/>
        <w:ind w:left="1440"/>
      </w:pPr>
      <w:r>
        <w:rPr>
          <w:noProof/>
        </w:rPr>
        <w:drawing>
          <wp:inline distT="0" distB="0" distL="0" distR="0" wp14:anchorId="52479884" wp14:editId="593212B4">
            <wp:extent cx="5637865" cy="5149215"/>
            <wp:effectExtent l="0" t="0" r="1270" b="0"/>
            <wp:docPr id="1537617305" name="Picture 1" descr="A diagram of a user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17305" name="Picture 1" descr="A diagram of a user accoun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81358" cy="5188938"/>
                    </a:xfrm>
                    <a:prstGeom prst="rect">
                      <a:avLst/>
                    </a:prstGeom>
                  </pic:spPr>
                </pic:pic>
              </a:graphicData>
            </a:graphic>
          </wp:inline>
        </w:drawing>
      </w:r>
    </w:p>
    <w:p w14:paraId="624C54C4" w14:textId="77A62B6E" w:rsidR="60803CAF" w:rsidRDefault="00A96802">
      <w:r>
        <w:t xml:space="preserve">Note: All classes will be created in the controller package  </w:t>
      </w:r>
      <w:r w:rsidR="60803CAF">
        <w:br w:type="page"/>
      </w:r>
    </w:p>
    <w:p w14:paraId="220523B3" w14:textId="77777777" w:rsidR="00DF5F70" w:rsidRDefault="00DF5F70" w:rsidP="00DF5F70">
      <w:pPr>
        <w:pStyle w:val="ListParagraph"/>
      </w:pPr>
      <w:r w:rsidRPr="3CAD02EB">
        <w:rPr>
          <w:b/>
          <w:bCs/>
        </w:rPr>
        <w:lastRenderedPageBreak/>
        <w:t>Spike</w:t>
      </w:r>
      <w:r>
        <w:t xml:space="preserve">- As a developer I want to acquire necessary knowledge to be able to solidify Object Oriented Programming concepts and write programs in Java, while deepening my comprehension of Agile, AI and prompt engineering, thus enabling more efficient coding practices.  </w:t>
      </w:r>
    </w:p>
    <w:p w14:paraId="3A374286" w14:textId="77777777" w:rsidR="00DF5F70" w:rsidRDefault="00DF5F70" w:rsidP="00DF5F70">
      <w:pPr>
        <w:pStyle w:val="ListParagraph"/>
      </w:pPr>
    </w:p>
    <w:p w14:paraId="74FFE6DE" w14:textId="77777777" w:rsidR="00DF5F70" w:rsidRPr="0052547A" w:rsidRDefault="00DF5F70" w:rsidP="183EAC29">
      <w:pPr>
        <w:pStyle w:val="ListParagraph"/>
        <w:rPr>
          <w:b/>
          <w:bCs/>
          <w:color w:val="auto"/>
        </w:rPr>
      </w:pPr>
      <w:r w:rsidRPr="183EAC29">
        <w:rPr>
          <w:b/>
          <w:bCs/>
        </w:rPr>
        <w:t>Description:</w:t>
      </w:r>
    </w:p>
    <w:tbl>
      <w:tblPr>
        <w:tblStyle w:val="GridTable7Colourful"/>
        <w:tblW w:w="9810" w:type="dxa"/>
        <w:tblLook w:val="04A0" w:firstRow="1" w:lastRow="0" w:firstColumn="1" w:lastColumn="0" w:noHBand="0" w:noVBand="1"/>
      </w:tblPr>
      <w:tblGrid>
        <w:gridCol w:w="609"/>
        <w:gridCol w:w="2417"/>
        <w:gridCol w:w="2417"/>
        <w:gridCol w:w="1436"/>
        <w:gridCol w:w="1553"/>
        <w:gridCol w:w="2417"/>
        <w:gridCol w:w="1587"/>
      </w:tblGrid>
      <w:tr w:rsidR="00DF5F70" w:rsidRPr="00B16D54" w14:paraId="3B9A34B5" w14:textId="77777777" w:rsidTr="688796B2">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9810" w:type="dxa"/>
            <w:gridSpan w:val="7"/>
            <w:hideMark/>
          </w:tcPr>
          <w:p w14:paraId="1848CAD6" w14:textId="5EC0ECEC" w:rsidR="00DF5F70" w:rsidRPr="00B16D54" w:rsidRDefault="00DF5F70" w:rsidP="183EAC29">
            <w:pPr>
              <w:jc w:val="center"/>
              <w:textAlignment w:val="baseline"/>
              <w:rPr>
                <w:rFonts w:ascii="Aptos" w:eastAsia="Times New Roman" w:hAnsi="Aptos" w:cs="Segoe UI"/>
                <w:color w:val="auto"/>
                <w:kern w:val="0"/>
                <w:lang w:eastAsia="en-CA"/>
                <w14:ligatures w14:val="none"/>
              </w:rPr>
            </w:pPr>
            <w:r w:rsidRPr="183EAC29">
              <w:rPr>
                <w:rFonts w:ascii="Aptos" w:eastAsia="Times New Roman" w:hAnsi="Aptos" w:cs="Segoe UI"/>
                <w:color w:val="auto"/>
                <w:kern w:val="0"/>
                <w:lang w:eastAsia="en-CA"/>
                <w14:ligatures w14:val="none"/>
              </w:rPr>
              <w:t xml:space="preserve"> Sprint </w:t>
            </w:r>
            <w:r w:rsidR="1BBCFD18" w:rsidRPr="183EAC29">
              <w:rPr>
                <w:rFonts w:ascii="Aptos" w:eastAsia="Times New Roman" w:hAnsi="Aptos" w:cs="Segoe UI"/>
                <w:color w:val="auto"/>
                <w:kern w:val="0"/>
                <w:lang w:eastAsia="en-CA"/>
                <w14:ligatures w14:val="none"/>
              </w:rPr>
              <w:t>1</w:t>
            </w:r>
          </w:p>
        </w:tc>
      </w:tr>
      <w:tr w:rsidR="00DF5F70" w:rsidRPr="00B16D54" w14:paraId="551C2429" w14:textId="77777777" w:rsidTr="688796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810" w:type="dxa"/>
            <w:gridSpan w:val="7"/>
            <w:hideMark/>
          </w:tcPr>
          <w:p w14:paraId="25E4C9BD" w14:textId="77777777" w:rsidR="00DF5F70" w:rsidRPr="00B16D54" w:rsidRDefault="00DF5F70" w:rsidP="183EAC29">
            <w:pPr>
              <w:textAlignment w:val="baseline"/>
              <w:rPr>
                <w:rFonts w:ascii="Aptos" w:eastAsia="Times New Roman" w:hAnsi="Aptos" w:cs="Segoe UI"/>
                <w:b/>
                <w:bCs/>
                <w:color w:val="auto"/>
                <w:kern w:val="0"/>
                <w:lang w:eastAsia="en-CA"/>
                <w14:ligatures w14:val="none"/>
              </w:rPr>
            </w:pPr>
            <w:r w:rsidRPr="183EAC29">
              <w:rPr>
                <w:rFonts w:ascii="Aptos" w:eastAsia="Times New Roman" w:hAnsi="Aptos" w:cs="Segoe UI"/>
                <w:b/>
                <w:bCs/>
                <w:color w:val="auto"/>
                <w:kern w:val="0"/>
                <w:lang w:eastAsia="en-CA"/>
                <w14:ligatures w14:val="none"/>
              </w:rPr>
              <w:t>Sprint Goal: Solidify Object Oriented Principles, comfortable with syntax and ability to solve simple logical problems and code the solution, while deepening the understanding of Agile, AI and prompt engineering, enabling more efficient coding</w:t>
            </w:r>
          </w:p>
        </w:tc>
      </w:tr>
      <w:tr w:rsidR="00DF5F70" w:rsidRPr="00B16D54" w14:paraId="2A7C353F" w14:textId="77777777" w:rsidTr="688796B2">
        <w:trPr>
          <w:trHeight w:val="300"/>
        </w:trPr>
        <w:tc>
          <w:tcPr>
            <w:cnfStyle w:val="001000000000" w:firstRow="0" w:lastRow="0" w:firstColumn="1" w:lastColumn="0" w:oddVBand="0" w:evenVBand="0" w:oddHBand="0" w:evenHBand="0" w:firstRowFirstColumn="0" w:firstRowLastColumn="0" w:lastRowFirstColumn="0" w:lastRowLastColumn="0"/>
            <w:tcW w:w="463" w:type="dxa"/>
            <w:hideMark/>
          </w:tcPr>
          <w:p w14:paraId="33A42431" w14:textId="77777777" w:rsidR="00DF5F70" w:rsidRPr="00B16D54" w:rsidRDefault="00DF5F70" w:rsidP="005E1DF6">
            <w:pPr>
              <w:textAlignment w:val="baseline"/>
              <w:rPr>
                <w:rFonts w:ascii="Segoe UI" w:eastAsia="Times New Roman" w:hAnsi="Segoe UI" w:cs="Segoe UI"/>
                <w:b/>
                <w:bCs/>
                <w:color w:val="FFFFFF"/>
                <w:kern w:val="0"/>
                <w:sz w:val="18"/>
                <w:szCs w:val="18"/>
                <w:lang w:eastAsia="en-CA"/>
                <w14:ligatures w14:val="none"/>
              </w:rPr>
            </w:pPr>
            <w:r w:rsidRPr="00B16D54">
              <w:rPr>
                <w:rFonts w:ascii="Aptos" w:eastAsia="Times New Roman" w:hAnsi="Aptos" w:cs="Segoe UI"/>
                <w:b/>
                <w:bCs/>
                <w:color w:val="FFFFFF"/>
                <w:kern w:val="0"/>
                <w:lang w:eastAsia="en-CA"/>
                <w14:ligatures w14:val="none"/>
              </w:rPr>
              <w:t>Day </w:t>
            </w:r>
          </w:p>
        </w:tc>
        <w:tc>
          <w:tcPr>
            <w:tcW w:w="1530" w:type="dxa"/>
            <w:hideMark/>
          </w:tcPr>
          <w:p w14:paraId="3B0D49D6"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kern w:val="0"/>
                <w:sz w:val="18"/>
                <w:szCs w:val="18"/>
                <w:lang w:eastAsia="en-CA"/>
                <w14:ligatures w14:val="none"/>
              </w:rPr>
            </w:pPr>
            <w:r w:rsidRPr="60803CAF">
              <w:rPr>
                <w:rFonts w:ascii="Aptos" w:eastAsia="Times New Roman" w:hAnsi="Aptos" w:cs="Segoe UI"/>
                <w:b/>
                <w:bCs/>
                <w:kern w:val="0"/>
                <w:lang w:eastAsia="en-CA"/>
                <w14:ligatures w14:val="none"/>
              </w:rPr>
              <w:t>9:00 AM </w:t>
            </w:r>
          </w:p>
        </w:tc>
        <w:tc>
          <w:tcPr>
            <w:tcW w:w="1605" w:type="dxa"/>
            <w:hideMark/>
          </w:tcPr>
          <w:p w14:paraId="07D66F03"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kern w:val="0"/>
                <w:sz w:val="18"/>
                <w:szCs w:val="18"/>
                <w:lang w:eastAsia="en-CA"/>
                <w14:ligatures w14:val="none"/>
              </w:rPr>
            </w:pPr>
            <w:r w:rsidRPr="60803CAF">
              <w:rPr>
                <w:rFonts w:ascii="Aptos" w:eastAsia="Times New Roman" w:hAnsi="Aptos" w:cs="Segoe UI"/>
                <w:b/>
                <w:bCs/>
                <w:kern w:val="0"/>
                <w:lang w:eastAsia="en-CA"/>
                <w14:ligatures w14:val="none"/>
              </w:rPr>
              <w:t>11:15 AM </w:t>
            </w:r>
          </w:p>
        </w:tc>
        <w:tc>
          <w:tcPr>
            <w:tcW w:w="1635" w:type="dxa"/>
            <w:hideMark/>
          </w:tcPr>
          <w:p w14:paraId="486D7884"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kern w:val="0"/>
                <w:sz w:val="18"/>
                <w:szCs w:val="18"/>
                <w:lang w:eastAsia="en-CA"/>
                <w14:ligatures w14:val="none"/>
              </w:rPr>
            </w:pPr>
            <w:r w:rsidRPr="60803CAF">
              <w:rPr>
                <w:rFonts w:ascii="Aptos" w:eastAsia="Times New Roman" w:hAnsi="Aptos" w:cs="Segoe UI"/>
                <w:b/>
                <w:bCs/>
                <w:kern w:val="0"/>
                <w:lang w:eastAsia="en-CA"/>
                <w14:ligatures w14:val="none"/>
              </w:rPr>
              <w:t>2:00 PM </w:t>
            </w:r>
          </w:p>
        </w:tc>
        <w:tc>
          <w:tcPr>
            <w:tcW w:w="1605" w:type="dxa"/>
            <w:hideMark/>
          </w:tcPr>
          <w:p w14:paraId="2AB54329"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kern w:val="0"/>
                <w:sz w:val="18"/>
                <w:szCs w:val="18"/>
                <w:lang w:eastAsia="en-CA"/>
                <w14:ligatures w14:val="none"/>
              </w:rPr>
            </w:pPr>
            <w:r w:rsidRPr="60803CAF">
              <w:rPr>
                <w:rFonts w:ascii="Aptos" w:eastAsia="Times New Roman" w:hAnsi="Aptos" w:cs="Segoe UI"/>
                <w:b/>
                <w:bCs/>
                <w:kern w:val="0"/>
                <w:lang w:eastAsia="en-CA"/>
                <w14:ligatures w14:val="none"/>
              </w:rPr>
              <w:t>3:45 PM </w:t>
            </w:r>
          </w:p>
        </w:tc>
        <w:tc>
          <w:tcPr>
            <w:tcW w:w="1390" w:type="dxa"/>
            <w:hideMark/>
          </w:tcPr>
          <w:p w14:paraId="06DE4242"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kern w:val="0"/>
                <w:sz w:val="18"/>
                <w:szCs w:val="18"/>
                <w:lang w:eastAsia="en-CA"/>
                <w14:ligatures w14:val="none"/>
              </w:rPr>
            </w:pPr>
            <w:r w:rsidRPr="60803CAF">
              <w:rPr>
                <w:rFonts w:ascii="Aptos" w:eastAsia="Times New Roman" w:hAnsi="Aptos" w:cs="Segoe UI"/>
                <w:b/>
                <w:bCs/>
                <w:kern w:val="0"/>
                <w:lang w:eastAsia="en-CA"/>
                <w14:ligatures w14:val="none"/>
              </w:rPr>
              <w:t>5:00 PM </w:t>
            </w:r>
          </w:p>
        </w:tc>
        <w:tc>
          <w:tcPr>
            <w:tcW w:w="1582" w:type="dxa"/>
            <w:hideMark/>
          </w:tcPr>
          <w:p w14:paraId="17A08099"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kern w:val="0"/>
                <w:sz w:val="18"/>
                <w:szCs w:val="18"/>
                <w:lang w:eastAsia="en-CA"/>
                <w14:ligatures w14:val="none"/>
              </w:rPr>
            </w:pPr>
            <w:r w:rsidRPr="60803CAF">
              <w:rPr>
                <w:rFonts w:ascii="Aptos" w:eastAsia="Times New Roman" w:hAnsi="Aptos" w:cs="Segoe UI"/>
                <w:b/>
                <w:bCs/>
                <w:kern w:val="0"/>
                <w:lang w:eastAsia="en-CA"/>
                <w14:ligatures w14:val="none"/>
              </w:rPr>
              <w:t>Trainer Notes </w:t>
            </w:r>
          </w:p>
        </w:tc>
      </w:tr>
      <w:tr w:rsidR="00DF5F70" w:rsidRPr="00B16D54" w14:paraId="45CB21E5" w14:textId="77777777" w:rsidTr="688796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3" w:type="dxa"/>
            <w:hideMark/>
          </w:tcPr>
          <w:p w14:paraId="7A137060" w14:textId="77777777" w:rsidR="00DF5F70" w:rsidRPr="00B16D54" w:rsidRDefault="00DF5F70" w:rsidP="005E1DF6">
            <w:pPr>
              <w:textAlignment w:val="baseline"/>
              <w:rPr>
                <w:rFonts w:ascii="Segoe UI" w:eastAsia="Times New Roman" w:hAnsi="Segoe UI" w:cs="Segoe UI"/>
                <w:b/>
                <w:bCs/>
                <w:color w:val="FFFFFF"/>
                <w:kern w:val="0"/>
                <w:sz w:val="18"/>
                <w:szCs w:val="18"/>
                <w:lang w:eastAsia="en-CA"/>
                <w14:ligatures w14:val="none"/>
              </w:rPr>
            </w:pPr>
            <w:r w:rsidRPr="00B16D54">
              <w:rPr>
                <w:rFonts w:ascii="Aptos" w:eastAsia="Times New Roman" w:hAnsi="Aptos" w:cs="Segoe UI"/>
                <w:b/>
                <w:bCs/>
                <w:color w:val="FFFFFF"/>
                <w:kern w:val="0"/>
                <w:lang w:eastAsia="en-CA"/>
                <w14:ligatures w14:val="none"/>
              </w:rPr>
              <w:t>1 </w:t>
            </w:r>
          </w:p>
        </w:tc>
        <w:tc>
          <w:tcPr>
            <w:tcW w:w="1530" w:type="dxa"/>
            <w:hideMark/>
          </w:tcPr>
          <w:p w14:paraId="56CAFF72"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Orientation (Admins) </w:t>
            </w:r>
          </w:p>
        </w:tc>
        <w:tc>
          <w:tcPr>
            <w:tcW w:w="1605" w:type="dxa"/>
            <w:hideMark/>
          </w:tcPr>
          <w:p w14:paraId="44B699E5"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Welcome Session  </w:t>
            </w:r>
          </w:p>
        </w:tc>
        <w:tc>
          <w:tcPr>
            <w:tcW w:w="1635" w:type="dxa"/>
            <w:hideMark/>
          </w:tcPr>
          <w:p w14:paraId="2C3ACC18"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House Rules </w:t>
            </w:r>
          </w:p>
        </w:tc>
        <w:tc>
          <w:tcPr>
            <w:tcW w:w="1605" w:type="dxa"/>
            <w:hideMark/>
          </w:tcPr>
          <w:p w14:paraId="66B48FC1" w14:textId="12889D0D" w:rsidR="00DF5F70" w:rsidRPr="00B16D54" w:rsidRDefault="14D4FC49" w:rsidP="688796B2">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lang w:eastAsia="en-CA"/>
                <w14:ligatures w14:val="none"/>
              </w:rPr>
            </w:pPr>
            <w:r w:rsidRPr="60803CAF">
              <w:rPr>
                <w:rFonts w:eastAsia="Inter" w:cs="Inter"/>
                <w:kern w:val="0"/>
                <w:lang w:eastAsia="en-CA"/>
                <w14:ligatures w14:val="none"/>
              </w:rPr>
              <w:t>Written Communication</w:t>
            </w:r>
            <w:r w:rsidR="00DF5F70" w:rsidRPr="60803CAF">
              <w:rPr>
                <w:rFonts w:eastAsia="Inter" w:cs="Inter"/>
                <w:kern w:val="0"/>
                <w:lang w:eastAsia="en-CA"/>
                <w14:ligatures w14:val="none"/>
              </w:rPr>
              <w:t> </w:t>
            </w:r>
          </w:p>
        </w:tc>
        <w:tc>
          <w:tcPr>
            <w:tcW w:w="1390" w:type="dxa"/>
            <w:hideMark/>
          </w:tcPr>
          <w:p w14:paraId="37FBD38D"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FDM Resume </w:t>
            </w:r>
          </w:p>
        </w:tc>
        <w:tc>
          <w:tcPr>
            <w:tcW w:w="1582" w:type="dxa"/>
            <w:hideMark/>
          </w:tcPr>
          <w:p w14:paraId="52EFAC67" w14:textId="334526C6" w:rsidR="00DF5F70" w:rsidRPr="00B16D54" w:rsidRDefault="00DF5F70" w:rsidP="005E1DF6">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18"/>
                <w:szCs w:val="18"/>
                <w:lang w:eastAsia="en-CA"/>
                <w14:ligatures w14:val="none"/>
              </w:rPr>
            </w:pPr>
            <w:r w:rsidRPr="00B16D54">
              <w:rPr>
                <w:rFonts w:ascii="Aptos" w:eastAsia="Times New Roman" w:hAnsi="Aptos" w:cs="Segoe UI"/>
                <w:kern w:val="0"/>
                <w:lang w:eastAsia="en-CA"/>
                <w14:ligatures w14:val="none"/>
              </w:rPr>
              <w:t> </w:t>
            </w:r>
            <w:r w:rsidR="65C1F505" w:rsidRPr="00B16D54">
              <w:rPr>
                <w:rFonts w:ascii="Aptos" w:eastAsia="Times New Roman" w:hAnsi="Aptos" w:cs="Segoe UI"/>
                <w:kern w:val="0"/>
                <w:lang w:eastAsia="en-CA"/>
                <w14:ligatures w14:val="none"/>
              </w:rPr>
              <w:t>The resume will serve as the written communication assessment</w:t>
            </w:r>
          </w:p>
        </w:tc>
      </w:tr>
      <w:tr w:rsidR="00DF5F70" w:rsidRPr="00B16D54" w14:paraId="35B70C02" w14:textId="77777777" w:rsidTr="688796B2">
        <w:trPr>
          <w:trHeight w:val="300"/>
        </w:trPr>
        <w:tc>
          <w:tcPr>
            <w:cnfStyle w:val="001000000000" w:firstRow="0" w:lastRow="0" w:firstColumn="1" w:lastColumn="0" w:oddVBand="0" w:evenVBand="0" w:oddHBand="0" w:evenHBand="0" w:firstRowFirstColumn="0" w:firstRowLastColumn="0" w:lastRowFirstColumn="0" w:lastRowLastColumn="0"/>
            <w:tcW w:w="463" w:type="dxa"/>
            <w:hideMark/>
          </w:tcPr>
          <w:p w14:paraId="1CE026AF" w14:textId="77777777" w:rsidR="00DF5F70" w:rsidRPr="00B16D54" w:rsidRDefault="00DF5F70" w:rsidP="005E1DF6">
            <w:pPr>
              <w:textAlignment w:val="baseline"/>
              <w:rPr>
                <w:rFonts w:ascii="Segoe UI" w:eastAsia="Times New Roman" w:hAnsi="Segoe UI" w:cs="Segoe UI"/>
                <w:b/>
                <w:bCs/>
                <w:color w:val="FFFFFF"/>
                <w:kern w:val="0"/>
                <w:sz w:val="18"/>
                <w:szCs w:val="18"/>
                <w:lang w:eastAsia="en-CA"/>
                <w14:ligatures w14:val="none"/>
              </w:rPr>
            </w:pPr>
            <w:r w:rsidRPr="00B16D54">
              <w:rPr>
                <w:rFonts w:ascii="Aptos" w:eastAsia="Times New Roman" w:hAnsi="Aptos" w:cs="Segoe UI"/>
                <w:b/>
                <w:bCs/>
                <w:color w:val="FFFFFF"/>
                <w:kern w:val="0"/>
                <w:lang w:eastAsia="en-CA"/>
                <w14:ligatures w14:val="none"/>
              </w:rPr>
              <w:t>2 </w:t>
            </w:r>
          </w:p>
        </w:tc>
        <w:tc>
          <w:tcPr>
            <w:tcW w:w="1530" w:type="dxa"/>
            <w:hideMark/>
          </w:tcPr>
          <w:p w14:paraId="5E38CEE8" w14:textId="619EAE11" w:rsidR="00DF5F70" w:rsidRPr="00B16D54" w:rsidRDefault="6381F485" w:rsidP="688796B2">
            <w:pPr>
              <w:spacing w:line="259" w:lineRule="auto"/>
              <w:cnfStyle w:val="000000000000" w:firstRow="0" w:lastRow="0" w:firstColumn="0" w:lastColumn="0" w:oddVBand="0" w:evenVBand="0" w:oddHBand="0" w:evenHBand="0" w:firstRowFirstColumn="0" w:firstRowLastColumn="0" w:lastRowFirstColumn="0" w:lastRowLastColumn="0"/>
            </w:pPr>
            <w:r w:rsidRPr="688796B2">
              <w:rPr>
                <w:rFonts w:eastAsia="Inter" w:cs="Inter"/>
                <w:lang w:eastAsia="en-CA"/>
              </w:rPr>
              <w:t>FDM resume</w:t>
            </w:r>
          </w:p>
        </w:tc>
        <w:tc>
          <w:tcPr>
            <w:tcW w:w="1605" w:type="dxa"/>
            <w:hideMark/>
          </w:tcPr>
          <w:p w14:paraId="44667120"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Intro to Agile </w:t>
            </w:r>
          </w:p>
        </w:tc>
        <w:tc>
          <w:tcPr>
            <w:tcW w:w="1635" w:type="dxa"/>
            <w:hideMark/>
          </w:tcPr>
          <w:p w14:paraId="290EA01C"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Scrum Basics </w:t>
            </w:r>
          </w:p>
        </w:tc>
        <w:tc>
          <w:tcPr>
            <w:tcW w:w="1605" w:type="dxa"/>
            <w:hideMark/>
          </w:tcPr>
          <w:p w14:paraId="31211097"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Scrum Basics </w:t>
            </w:r>
          </w:p>
          <w:p w14:paraId="5C863018"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 </w:t>
            </w:r>
          </w:p>
        </w:tc>
        <w:tc>
          <w:tcPr>
            <w:tcW w:w="1390" w:type="dxa"/>
            <w:hideMark/>
          </w:tcPr>
          <w:p w14:paraId="22EFEE40"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APM Planning </w:t>
            </w:r>
          </w:p>
        </w:tc>
        <w:tc>
          <w:tcPr>
            <w:tcW w:w="1582" w:type="dxa"/>
            <w:hideMark/>
          </w:tcPr>
          <w:p w14:paraId="6993C572" w14:textId="77777777" w:rsidR="00DF5F70" w:rsidRPr="00B16D54" w:rsidRDefault="00DF5F70" w:rsidP="005E1DF6">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eastAsia="en-CA"/>
                <w14:ligatures w14:val="none"/>
              </w:rPr>
            </w:pPr>
            <w:r w:rsidRPr="00B16D54">
              <w:rPr>
                <w:rFonts w:ascii="Aptos" w:eastAsia="Times New Roman" w:hAnsi="Aptos" w:cs="Segoe UI"/>
                <w:kern w:val="0"/>
                <w:lang w:eastAsia="en-CA"/>
                <w14:ligatures w14:val="none"/>
              </w:rPr>
              <w:t> </w:t>
            </w:r>
          </w:p>
        </w:tc>
      </w:tr>
      <w:tr w:rsidR="00DF5F70" w:rsidRPr="00B16D54" w14:paraId="622BFF99" w14:textId="77777777" w:rsidTr="688796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3" w:type="dxa"/>
            <w:hideMark/>
          </w:tcPr>
          <w:p w14:paraId="4A547CCC" w14:textId="77777777" w:rsidR="00DF5F70" w:rsidRPr="00B16D54" w:rsidRDefault="00DF5F70" w:rsidP="005E1DF6">
            <w:pPr>
              <w:textAlignment w:val="baseline"/>
              <w:rPr>
                <w:rFonts w:ascii="Segoe UI" w:eastAsia="Times New Roman" w:hAnsi="Segoe UI" w:cs="Segoe UI"/>
                <w:b/>
                <w:bCs/>
                <w:color w:val="FFFFFF"/>
                <w:kern w:val="0"/>
                <w:sz w:val="18"/>
                <w:szCs w:val="18"/>
                <w:lang w:eastAsia="en-CA"/>
                <w14:ligatures w14:val="none"/>
              </w:rPr>
            </w:pPr>
            <w:r w:rsidRPr="00B16D54">
              <w:rPr>
                <w:rFonts w:ascii="Aptos" w:eastAsia="Times New Roman" w:hAnsi="Aptos" w:cs="Segoe UI"/>
                <w:b/>
                <w:bCs/>
                <w:color w:val="FFFFFF"/>
                <w:kern w:val="0"/>
                <w:lang w:eastAsia="en-CA"/>
                <w14:ligatures w14:val="none"/>
              </w:rPr>
              <w:t>3 </w:t>
            </w:r>
          </w:p>
        </w:tc>
        <w:tc>
          <w:tcPr>
            <w:tcW w:w="1530" w:type="dxa"/>
            <w:hideMark/>
          </w:tcPr>
          <w:p w14:paraId="2644704F"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Iteration Execution </w:t>
            </w:r>
          </w:p>
        </w:tc>
        <w:tc>
          <w:tcPr>
            <w:tcW w:w="1605" w:type="dxa"/>
            <w:hideMark/>
          </w:tcPr>
          <w:p w14:paraId="2A954424"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Iteration Execution </w:t>
            </w:r>
          </w:p>
          <w:p w14:paraId="3B63F0D2"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 </w:t>
            </w:r>
          </w:p>
        </w:tc>
        <w:tc>
          <w:tcPr>
            <w:tcW w:w="1635" w:type="dxa"/>
            <w:hideMark/>
          </w:tcPr>
          <w:p w14:paraId="041A76AB"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End Of Iteration </w:t>
            </w:r>
          </w:p>
        </w:tc>
        <w:tc>
          <w:tcPr>
            <w:tcW w:w="1605" w:type="dxa"/>
            <w:hideMark/>
          </w:tcPr>
          <w:p w14:paraId="06473173"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val="en-US" w:eastAsia="en-CA"/>
                <w14:ligatures w14:val="none"/>
              </w:rPr>
              <w:t>Presentation Skills       </w:t>
            </w:r>
            <w:r w:rsidRPr="60803CAF">
              <w:rPr>
                <w:rFonts w:eastAsia="Inter" w:cs="Inter"/>
                <w:kern w:val="0"/>
                <w:lang w:eastAsia="en-CA"/>
                <w14:ligatures w14:val="none"/>
              </w:rPr>
              <w:t> </w:t>
            </w:r>
          </w:p>
        </w:tc>
        <w:tc>
          <w:tcPr>
            <w:tcW w:w="1390" w:type="dxa"/>
            <w:hideMark/>
          </w:tcPr>
          <w:p w14:paraId="7440CC82"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val="en-US" w:eastAsia="en-CA"/>
                <w14:ligatures w14:val="none"/>
              </w:rPr>
              <w:t>Career Essentials in Generative AI                                            </w:t>
            </w:r>
            <w:r w:rsidRPr="60803CAF">
              <w:rPr>
                <w:rFonts w:eastAsia="Inter" w:cs="Inter"/>
                <w:kern w:val="0"/>
                <w:lang w:eastAsia="en-CA"/>
                <w14:ligatures w14:val="none"/>
              </w:rPr>
              <w:t> </w:t>
            </w:r>
          </w:p>
        </w:tc>
        <w:tc>
          <w:tcPr>
            <w:tcW w:w="1582" w:type="dxa"/>
            <w:hideMark/>
          </w:tcPr>
          <w:p w14:paraId="74F29F38" w14:textId="77777777" w:rsidR="00DF5F70" w:rsidRPr="00B16D54" w:rsidRDefault="00DF5F70" w:rsidP="005E1DF6">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18"/>
                <w:szCs w:val="18"/>
                <w:lang w:eastAsia="en-CA"/>
                <w14:ligatures w14:val="none"/>
              </w:rPr>
            </w:pPr>
            <w:r w:rsidRPr="00B16D54">
              <w:rPr>
                <w:rFonts w:ascii="Aptos" w:eastAsia="Times New Roman" w:hAnsi="Aptos" w:cs="Segoe UI"/>
                <w:kern w:val="0"/>
                <w:lang w:eastAsia="en-CA"/>
                <w14:ligatures w14:val="none"/>
              </w:rPr>
              <w:t> </w:t>
            </w:r>
          </w:p>
        </w:tc>
      </w:tr>
      <w:tr w:rsidR="00DF5F70" w:rsidRPr="00B16D54" w14:paraId="7394A08E" w14:textId="77777777" w:rsidTr="688796B2">
        <w:trPr>
          <w:trHeight w:val="300"/>
        </w:trPr>
        <w:tc>
          <w:tcPr>
            <w:cnfStyle w:val="001000000000" w:firstRow="0" w:lastRow="0" w:firstColumn="1" w:lastColumn="0" w:oddVBand="0" w:evenVBand="0" w:oddHBand="0" w:evenHBand="0" w:firstRowFirstColumn="0" w:firstRowLastColumn="0" w:lastRowFirstColumn="0" w:lastRowLastColumn="0"/>
            <w:tcW w:w="463" w:type="dxa"/>
            <w:hideMark/>
          </w:tcPr>
          <w:p w14:paraId="4CF969F9" w14:textId="77777777" w:rsidR="00DF5F70" w:rsidRPr="00B16D54" w:rsidRDefault="00DF5F70" w:rsidP="005E1DF6">
            <w:pPr>
              <w:textAlignment w:val="baseline"/>
              <w:rPr>
                <w:rFonts w:ascii="Segoe UI" w:eastAsia="Times New Roman" w:hAnsi="Segoe UI" w:cs="Segoe UI"/>
                <w:b/>
                <w:bCs/>
                <w:color w:val="FFFFFF"/>
                <w:kern w:val="0"/>
                <w:sz w:val="18"/>
                <w:szCs w:val="18"/>
                <w:lang w:eastAsia="en-CA"/>
                <w14:ligatures w14:val="none"/>
              </w:rPr>
            </w:pPr>
            <w:r w:rsidRPr="00B16D54">
              <w:rPr>
                <w:rFonts w:ascii="Aptos" w:eastAsia="Times New Roman" w:hAnsi="Aptos" w:cs="Segoe UI"/>
                <w:b/>
                <w:bCs/>
                <w:color w:val="FFFFFF"/>
                <w:kern w:val="0"/>
                <w:lang w:eastAsia="en-CA"/>
                <w14:ligatures w14:val="none"/>
              </w:rPr>
              <w:t>4 </w:t>
            </w:r>
          </w:p>
        </w:tc>
        <w:tc>
          <w:tcPr>
            <w:tcW w:w="1530" w:type="dxa"/>
            <w:hideMark/>
          </w:tcPr>
          <w:p w14:paraId="176343AF"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val="en-US" w:eastAsia="en-CA"/>
                <w14:ligatures w14:val="none"/>
              </w:rPr>
              <w:t>Career Essentials in Generative AI                                            </w:t>
            </w:r>
            <w:r w:rsidRPr="60803CAF">
              <w:rPr>
                <w:rFonts w:eastAsia="Inter" w:cs="Inter"/>
                <w:kern w:val="0"/>
                <w:lang w:eastAsia="en-CA"/>
                <w14:ligatures w14:val="none"/>
              </w:rPr>
              <w:t> </w:t>
            </w:r>
          </w:p>
        </w:tc>
        <w:tc>
          <w:tcPr>
            <w:tcW w:w="1605" w:type="dxa"/>
            <w:hideMark/>
          </w:tcPr>
          <w:p w14:paraId="56285C53"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val="en-US" w:eastAsia="en-CA"/>
                <w14:ligatures w14:val="none"/>
              </w:rPr>
              <w:t>Career Essentials in Generative AI                                            </w:t>
            </w:r>
            <w:r w:rsidRPr="60803CAF">
              <w:rPr>
                <w:rFonts w:eastAsia="Inter" w:cs="Inter"/>
                <w:kern w:val="0"/>
                <w:lang w:eastAsia="en-CA"/>
                <w14:ligatures w14:val="none"/>
              </w:rPr>
              <w:t> </w:t>
            </w:r>
          </w:p>
        </w:tc>
        <w:tc>
          <w:tcPr>
            <w:tcW w:w="1635" w:type="dxa"/>
            <w:hideMark/>
          </w:tcPr>
          <w:p w14:paraId="656ACE7E"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val="en-US" w:eastAsia="en-CA"/>
                <w14:ligatures w14:val="none"/>
              </w:rPr>
              <w:t>Write efficient Prompts</w:t>
            </w:r>
            <w:r w:rsidRPr="60803CAF">
              <w:rPr>
                <w:rFonts w:eastAsia="Inter" w:cs="Inter"/>
                <w:kern w:val="0"/>
                <w:lang w:eastAsia="en-CA"/>
                <w14:ligatures w14:val="none"/>
              </w:rPr>
              <w:t> </w:t>
            </w:r>
          </w:p>
        </w:tc>
        <w:tc>
          <w:tcPr>
            <w:tcW w:w="1605" w:type="dxa"/>
            <w:hideMark/>
          </w:tcPr>
          <w:p w14:paraId="4D8098A8"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val="en-US" w:eastAsia="en-CA"/>
                <w14:ligatures w14:val="none"/>
              </w:rPr>
              <w:t>Write efficient Prompts</w:t>
            </w:r>
            <w:r w:rsidRPr="60803CAF">
              <w:rPr>
                <w:rFonts w:eastAsia="Inter" w:cs="Inter"/>
                <w:kern w:val="0"/>
                <w:lang w:eastAsia="en-CA"/>
                <w14:ligatures w14:val="none"/>
              </w:rPr>
              <w:t> </w:t>
            </w:r>
          </w:p>
        </w:tc>
        <w:tc>
          <w:tcPr>
            <w:tcW w:w="1390" w:type="dxa"/>
            <w:hideMark/>
          </w:tcPr>
          <w:p w14:paraId="596D398D"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val="en-US" w:eastAsia="en-CA"/>
                <w14:ligatures w14:val="none"/>
              </w:rPr>
              <w:t>Write efficient Prompts</w:t>
            </w:r>
            <w:r w:rsidRPr="60803CAF">
              <w:rPr>
                <w:rFonts w:eastAsia="Inter" w:cs="Inter"/>
                <w:kern w:val="0"/>
                <w:lang w:eastAsia="en-CA"/>
                <w14:ligatures w14:val="none"/>
              </w:rPr>
              <w:t> </w:t>
            </w:r>
          </w:p>
        </w:tc>
        <w:tc>
          <w:tcPr>
            <w:tcW w:w="1582" w:type="dxa"/>
            <w:hideMark/>
          </w:tcPr>
          <w:p w14:paraId="4E45ABDD" w14:textId="77777777" w:rsidR="00DF5F70" w:rsidRPr="00B16D54" w:rsidRDefault="00DF5F70" w:rsidP="005E1DF6">
            <w:pPr>
              <w:textAlignment w:val="baseline"/>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18"/>
                <w:szCs w:val="18"/>
                <w:lang w:eastAsia="en-CA"/>
                <w14:ligatures w14:val="none"/>
              </w:rPr>
            </w:pPr>
            <w:r w:rsidRPr="00B16D54">
              <w:rPr>
                <w:rFonts w:ascii="Aptos" w:eastAsia="Times New Roman" w:hAnsi="Aptos" w:cs="Segoe UI"/>
                <w:kern w:val="0"/>
                <w:lang w:eastAsia="en-CA"/>
                <w14:ligatures w14:val="none"/>
              </w:rPr>
              <w:t> </w:t>
            </w:r>
          </w:p>
        </w:tc>
      </w:tr>
      <w:tr w:rsidR="00DF5F70" w:rsidRPr="00B16D54" w14:paraId="1D62B1C0" w14:textId="77777777" w:rsidTr="688796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3" w:type="dxa"/>
            <w:hideMark/>
          </w:tcPr>
          <w:p w14:paraId="27E05F19" w14:textId="77777777" w:rsidR="00DF5F70" w:rsidRPr="00B16D54" w:rsidRDefault="00DF5F70" w:rsidP="005E1DF6">
            <w:pPr>
              <w:textAlignment w:val="baseline"/>
              <w:rPr>
                <w:rFonts w:ascii="Segoe UI" w:eastAsia="Times New Roman" w:hAnsi="Segoe UI" w:cs="Segoe UI"/>
                <w:b/>
                <w:bCs/>
                <w:color w:val="FFFFFF"/>
                <w:kern w:val="0"/>
                <w:sz w:val="18"/>
                <w:szCs w:val="18"/>
                <w:lang w:eastAsia="en-CA"/>
                <w14:ligatures w14:val="none"/>
              </w:rPr>
            </w:pPr>
            <w:r w:rsidRPr="00B16D54">
              <w:rPr>
                <w:rFonts w:ascii="Aptos" w:eastAsia="Times New Roman" w:hAnsi="Aptos" w:cs="Segoe UI"/>
                <w:b/>
                <w:bCs/>
                <w:color w:val="FFFFFF"/>
                <w:kern w:val="0"/>
                <w:lang w:eastAsia="en-CA"/>
                <w14:ligatures w14:val="none"/>
              </w:rPr>
              <w:t>5 </w:t>
            </w:r>
          </w:p>
        </w:tc>
        <w:tc>
          <w:tcPr>
            <w:tcW w:w="1530" w:type="dxa"/>
            <w:hideMark/>
          </w:tcPr>
          <w:p w14:paraId="65AD1121"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Presentation Prep </w:t>
            </w:r>
          </w:p>
        </w:tc>
        <w:tc>
          <w:tcPr>
            <w:tcW w:w="1605" w:type="dxa"/>
            <w:hideMark/>
          </w:tcPr>
          <w:p w14:paraId="3B771108"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Presentation Prep </w:t>
            </w:r>
          </w:p>
          <w:p w14:paraId="61D524EA"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 </w:t>
            </w:r>
          </w:p>
        </w:tc>
        <w:tc>
          <w:tcPr>
            <w:tcW w:w="1635" w:type="dxa"/>
            <w:hideMark/>
          </w:tcPr>
          <w:p w14:paraId="48F60A03"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Presentations </w:t>
            </w:r>
          </w:p>
          <w:p w14:paraId="21EAE93D"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 </w:t>
            </w:r>
          </w:p>
        </w:tc>
        <w:tc>
          <w:tcPr>
            <w:tcW w:w="1605" w:type="dxa"/>
            <w:hideMark/>
          </w:tcPr>
          <w:p w14:paraId="4C027BF6"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 </w:t>
            </w:r>
          </w:p>
        </w:tc>
        <w:tc>
          <w:tcPr>
            <w:tcW w:w="1390" w:type="dxa"/>
            <w:hideMark/>
          </w:tcPr>
          <w:p w14:paraId="165A6C0E"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 </w:t>
            </w:r>
          </w:p>
        </w:tc>
        <w:tc>
          <w:tcPr>
            <w:tcW w:w="1582" w:type="dxa"/>
            <w:hideMark/>
          </w:tcPr>
          <w:p w14:paraId="25F006D7" w14:textId="77777777" w:rsidR="00DF5F70" w:rsidRPr="00B16D54" w:rsidRDefault="00DF5F70" w:rsidP="005E1DF6">
            <w:pPr>
              <w:textAlignment w:val="baseline"/>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18"/>
                <w:szCs w:val="18"/>
                <w:lang w:eastAsia="en-CA"/>
                <w14:ligatures w14:val="none"/>
              </w:rPr>
            </w:pPr>
            <w:r w:rsidRPr="00B16D54">
              <w:rPr>
                <w:rFonts w:ascii="Aptos" w:eastAsia="Times New Roman" w:hAnsi="Aptos" w:cs="Segoe UI"/>
                <w:kern w:val="0"/>
                <w:lang w:eastAsia="en-CA"/>
                <w14:ligatures w14:val="none"/>
              </w:rPr>
              <w:t>Cohort is divided into two groups to present on how AI could help them be more efficient at their jobs </w:t>
            </w:r>
          </w:p>
        </w:tc>
      </w:tr>
      <w:tr w:rsidR="00DF5F70" w:rsidRPr="00B16D54" w14:paraId="19038D0E" w14:textId="77777777" w:rsidTr="688796B2">
        <w:trPr>
          <w:trHeight w:val="300"/>
        </w:trPr>
        <w:tc>
          <w:tcPr>
            <w:cnfStyle w:val="001000000000" w:firstRow="0" w:lastRow="0" w:firstColumn="1" w:lastColumn="0" w:oddVBand="0" w:evenVBand="0" w:oddHBand="0" w:evenHBand="0" w:firstRowFirstColumn="0" w:firstRowLastColumn="0" w:lastRowFirstColumn="0" w:lastRowLastColumn="0"/>
            <w:tcW w:w="463" w:type="dxa"/>
            <w:hideMark/>
          </w:tcPr>
          <w:p w14:paraId="6E49E2C5" w14:textId="77777777" w:rsidR="00DF5F70" w:rsidRPr="00B16D54" w:rsidRDefault="00DF5F70" w:rsidP="005E1DF6">
            <w:pPr>
              <w:textAlignment w:val="baseline"/>
              <w:rPr>
                <w:rFonts w:ascii="Segoe UI" w:eastAsia="Times New Roman" w:hAnsi="Segoe UI" w:cs="Segoe UI"/>
                <w:b/>
                <w:bCs/>
                <w:color w:val="FFFFFF"/>
                <w:kern w:val="0"/>
                <w:sz w:val="18"/>
                <w:szCs w:val="18"/>
                <w:lang w:eastAsia="en-CA"/>
                <w14:ligatures w14:val="none"/>
              </w:rPr>
            </w:pPr>
            <w:r w:rsidRPr="00B16D54">
              <w:rPr>
                <w:rFonts w:ascii="Aptos" w:eastAsia="Times New Roman" w:hAnsi="Aptos" w:cs="Segoe UI"/>
                <w:b/>
                <w:bCs/>
                <w:color w:val="FFFFFF"/>
                <w:kern w:val="0"/>
                <w:lang w:eastAsia="en-CA"/>
                <w14:ligatures w14:val="none"/>
              </w:rPr>
              <w:t>6 </w:t>
            </w:r>
          </w:p>
        </w:tc>
        <w:tc>
          <w:tcPr>
            <w:tcW w:w="1530" w:type="dxa"/>
            <w:hideMark/>
          </w:tcPr>
          <w:p w14:paraId="238D9F79"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Sprint Planning </w:t>
            </w:r>
          </w:p>
        </w:tc>
        <w:tc>
          <w:tcPr>
            <w:tcW w:w="1605" w:type="dxa"/>
            <w:hideMark/>
          </w:tcPr>
          <w:p w14:paraId="0B2B9AD6"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Data Types, Arrays and Lists </w:t>
            </w:r>
          </w:p>
        </w:tc>
        <w:tc>
          <w:tcPr>
            <w:tcW w:w="1635" w:type="dxa"/>
            <w:hideMark/>
          </w:tcPr>
          <w:p w14:paraId="22DFA7DC"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Conditionals </w:t>
            </w:r>
          </w:p>
        </w:tc>
        <w:tc>
          <w:tcPr>
            <w:tcW w:w="1605" w:type="dxa"/>
            <w:hideMark/>
          </w:tcPr>
          <w:p w14:paraId="79376B86"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Loops </w:t>
            </w:r>
          </w:p>
        </w:tc>
        <w:tc>
          <w:tcPr>
            <w:tcW w:w="1390" w:type="dxa"/>
            <w:hideMark/>
          </w:tcPr>
          <w:p w14:paraId="5E24F441"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Problem solving with trainer </w:t>
            </w:r>
          </w:p>
        </w:tc>
        <w:tc>
          <w:tcPr>
            <w:tcW w:w="1582" w:type="dxa"/>
            <w:hideMark/>
          </w:tcPr>
          <w:p w14:paraId="4ABB5620"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Day 1 could be used to create rapport and enhancing the learner’s knowledge by talking about String Immutability </w:t>
            </w:r>
          </w:p>
        </w:tc>
      </w:tr>
      <w:tr w:rsidR="00DF5F70" w:rsidRPr="00B16D54" w14:paraId="168C05F9" w14:textId="77777777" w:rsidTr="688796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3" w:type="dxa"/>
            <w:hideMark/>
          </w:tcPr>
          <w:p w14:paraId="384703C4" w14:textId="77777777" w:rsidR="00DF5F70" w:rsidRPr="00B16D54" w:rsidRDefault="00DF5F70" w:rsidP="005E1DF6">
            <w:pPr>
              <w:textAlignment w:val="baseline"/>
              <w:rPr>
                <w:rFonts w:ascii="Segoe UI" w:eastAsia="Times New Roman" w:hAnsi="Segoe UI" w:cs="Segoe UI"/>
                <w:b/>
                <w:bCs/>
                <w:color w:val="FFFFFF"/>
                <w:kern w:val="0"/>
                <w:sz w:val="18"/>
                <w:szCs w:val="18"/>
                <w:lang w:eastAsia="en-CA"/>
                <w14:ligatures w14:val="none"/>
              </w:rPr>
            </w:pPr>
            <w:r w:rsidRPr="00B16D54">
              <w:rPr>
                <w:rFonts w:ascii="Aptos" w:eastAsia="Times New Roman" w:hAnsi="Aptos" w:cs="Segoe UI"/>
                <w:b/>
                <w:bCs/>
                <w:color w:val="FFFFFF"/>
                <w:kern w:val="0"/>
                <w:lang w:eastAsia="en-CA"/>
                <w14:ligatures w14:val="none"/>
              </w:rPr>
              <w:t>7 </w:t>
            </w:r>
          </w:p>
        </w:tc>
        <w:tc>
          <w:tcPr>
            <w:tcW w:w="1530" w:type="dxa"/>
            <w:hideMark/>
          </w:tcPr>
          <w:p w14:paraId="17683A17"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Methods </w:t>
            </w:r>
          </w:p>
        </w:tc>
        <w:tc>
          <w:tcPr>
            <w:tcW w:w="1605" w:type="dxa"/>
            <w:hideMark/>
          </w:tcPr>
          <w:p w14:paraId="14894D90"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Classes </w:t>
            </w:r>
          </w:p>
        </w:tc>
        <w:tc>
          <w:tcPr>
            <w:tcW w:w="1635" w:type="dxa"/>
            <w:hideMark/>
          </w:tcPr>
          <w:p w14:paraId="7271528B"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Git </w:t>
            </w:r>
          </w:p>
        </w:tc>
        <w:tc>
          <w:tcPr>
            <w:tcW w:w="1605" w:type="dxa"/>
            <w:hideMark/>
          </w:tcPr>
          <w:p w14:paraId="00789869"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Dependencies </w:t>
            </w:r>
          </w:p>
        </w:tc>
        <w:tc>
          <w:tcPr>
            <w:tcW w:w="1390" w:type="dxa"/>
            <w:hideMark/>
          </w:tcPr>
          <w:p w14:paraId="2D7B95A4"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Problem solving with trainer </w:t>
            </w:r>
          </w:p>
        </w:tc>
        <w:tc>
          <w:tcPr>
            <w:tcW w:w="1582" w:type="dxa"/>
            <w:hideMark/>
          </w:tcPr>
          <w:p w14:paraId="79286F78"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More focus on one on ones to understand individual strengths and needs </w:t>
            </w:r>
          </w:p>
        </w:tc>
      </w:tr>
      <w:tr w:rsidR="00DF5F70" w:rsidRPr="00B16D54" w14:paraId="187362F7" w14:textId="77777777" w:rsidTr="688796B2">
        <w:trPr>
          <w:trHeight w:val="300"/>
        </w:trPr>
        <w:tc>
          <w:tcPr>
            <w:cnfStyle w:val="001000000000" w:firstRow="0" w:lastRow="0" w:firstColumn="1" w:lastColumn="0" w:oddVBand="0" w:evenVBand="0" w:oddHBand="0" w:evenHBand="0" w:firstRowFirstColumn="0" w:firstRowLastColumn="0" w:lastRowFirstColumn="0" w:lastRowLastColumn="0"/>
            <w:tcW w:w="463" w:type="dxa"/>
            <w:hideMark/>
          </w:tcPr>
          <w:p w14:paraId="14CDE39F" w14:textId="77777777" w:rsidR="00DF5F70" w:rsidRPr="00B16D54" w:rsidRDefault="00DF5F70" w:rsidP="005E1DF6">
            <w:pPr>
              <w:textAlignment w:val="baseline"/>
              <w:rPr>
                <w:rFonts w:ascii="Segoe UI" w:eastAsia="Times New Roman" w:hAnsi="Segoe UI" w:cs="Segoe UI"/>
                <w:b/>
                <w:bCs/>
                <w:color w:val="FFFFFF"/>
                <w:kern w:val="0"/>
                <w:sz w:val="18"/>
                <w:szCs w:val="18"/>
                <w:lang w:eastAsia="en-CA"/>
                <w14:ligatures w14:val="none"/>
              </w:rPr>
            </w:pPr>
            <w:r w:rsidRPr="00B16D54">
              <w:rPr>
                <w:rFonts w:ascii="Aptos" w:eastAsia="Times New Roman" w:hAnsi="Aptos" w:cs="Segoe UI"/>
                <w:b/>
                <w:bCs/>
                <w:color w:val="FFFFFF"/>
                <w:kern w:val="0"/>
                <w:lang w:eastAsia="en-CA"/>
                <w14:ligatures w14:val="none"/>
              </w:rPr>
              <w:t>8 </w:t>
            </w:r>
          </w:p>
        </w:tc>
        <w:tc>
          <w:tcPr>
            <w:tcW w:w="1530" w:type="dxa"/>
            <w:hideMark/>
          </w:tcPr>
          <w:p w14:paraId="39A20D26"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Static and Memory Management </w:t>
            </w:r>
          </w:p>
        </w:tc>
        <w:tc>
          <w:tcPr>
            <w:tcW w:w="1605" w:type="dxa"/>
            <w:hideMark/>
          </w:tcPr>
          <w:p w14:paraId="18DF4219"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Inheritance-classes </w:t>
            </w:r>
          </w:p>
        </w:tc>
        <w:tc>
          <w:tcPr>
            <w:tcW w:w="1635" w:type="dxa"/>
            <w:hideMark/>
          </w:tcPr>
          <w:p w14:paraId="47F78403"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Polymorphism </w:t>
            </w:r>
          </w:p>
        </w:tc>
        <w:tc>
          <w:tcPr>
            <w:tcW w:w="1605" w:type="dxa"/>
            <w:hideMark/>
          </w:tcPr>
          <w:p w14:paraId="7D903323"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Inheritance-Interfaces </w:t>
            </w:r>
          </w:p>
        </w:tc>
        <w:tc>
          <w:tcPr>
            <w:tcW w:w="1390" w:type="dxa"/>
            <w:hideMark/>
          </w:tcPr>
          <w:p w14:paraId="2006D3EE"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Problem solving with trainer </w:t>
            </w:r>
          </w:p>
        </w:tc>
        <w:tc>
          <w:tcPr>
            <w:tcW w:w="1582" w:type="dxa"/>
            <w:hideMark/>
          </w:tcPr>
          <w:p w14:paraId="40FD2202"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 xml:space="preserve">More group discussions to encourage trainees to speak about the topics to </w:t>
            </w:r>
            <w:proofErr w:type="spellStart"/>
            <w:r w:rsidRPr="60803CAF">
              <w:rPr>
                <w:rFonts w:eastAsia="Inter" w:cs="Inter"/>
                <w:kern w:val="0"/>
                <w:lang w:eastAsia="en-CA"/>
                <w14:ligatures w14:val="none"/>
              </w:rPr>
              <w:t>analyze</w:t>
            </w:r>
            <w:proofErr w:type="spellEnd"/>
            <w:r w:rsidRPr="60803CAF">
              <w:rPr>
                <w:rFonts w:eastAsia="Inter" w:cs="Inter"/>
                <w:kern w:val="0"/>
                <w:lang w:eastAsia="en-CA"/>
                <w14:ligatures w14:val="none"/>
              </w:rPr>
              <w:t xml:space="preserve"> if they understood it. </w:t>
            </w:r>
          </w:p>
        </w:tc>
      </w:tr>
      <w:tr w:rsidR="00DF5F70" w:rsidRPr="00B16D54" w14:paraId="7457FEED" w14:textId="77777777" w:rsidTr="688796B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3" w:type="dxa"/>
            <w:hideMark/>
          </w:tcPr>
          <w:p w14:paraId="1DA851CF" w14:textId="77777777" w:rsidR="00DF5F70" w:rsidRPr="00B16D54" w:rsidRDefault="00DF5F70" w:rsidP="005E1DF6">
            <w:pPr>
              <w:textAlignment w:val="baseline"/>
              <w:rPr>
                <w:rFonts w:ascii="Segoe UI" w:eastAsia="Times New Roman" w:hAnsi="Segoe UI" w:cs="Segoe UI"/>
                <w:b/>
                <w:bCs/>
                <w:color w:val="FFFFFF"/>
                <w:kern w:val="0"/>
                <w:sz w:val="18"/>
                <w:szCs w:val="18"/>
                <w:lang w:eastAsia="en-CA"/>
                <w14:ligatures w14:val="none"/>
              </w:rPr>
            </w:pPr>
            <w:r w:rsidRPr="00B16D54">
              <w:rPr>
                <w:rFonts w:ascii="Aptos" w:eastAsia="Times New Roman" w:hAnsi="Aptos" w:cs="Segoe UI"/>
                <w:b/>
                <w:bCs/>
                <w:color w:val="FFFFFF"/>
                <w:kern w:val="0"/>
                <w:lang w:eastAsia="en-CA"/>
                <w14:ligatures w14:val="none"/>
              </w:rPr>
              <w:lastRenderedPageBreak/>
              <w:t>9 </w:t>
            </w:r>
          </w:p>
        </w:tc>
        <w:tc>
          <w:tcPr>
            <w:tcW w:w="1530" w:type="dxa"/>
            <w:hideMark/>
          </w:tcPr>
          <w:p w14:paraId="5D572EE4"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Work on stories and Trainer 1 on 1 </w:t>
            </w:r>
          </w:p>
        </w:tc>
        <w:tc>
          <w:tcPr>
            <w:tcW w:w="1605" w:type="dxa"/>
            <w:hideMark/>
          </w:tcPr>
          <w:p w14:paraId="74AEBF9C"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Work on stories and Trainer 1 on 1 </w:t>
            </w:r>
          </w:p>
        </w:tc>
        <w:tc>
          <w:tcPr>
            <w:tcW w:w="1635" w:type="dxa"/>
            <w:hideMark/>
          </w:tcPr>
          <w:p w14:paraId="6EF9BB41"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Work on stories and Trainer 1 on 1 </w:t>
            </w:r>
          </w:p>
        </w:tc>
        <w:tc>
          <w:tcPr>
            <w:tcW w:w="1605" w:type="dxa"/>
            <w:hideMark/>
          </w:tcPr>
          <w:p w14:paraId="7D91A8EA"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Work on stories and Trainer 1 on 1 </w:t>
            </w:r>
          </w:p>
        </w:tc>
        <w:tc>
          <w:tcPr>
            <w:tcW w:w="1390" w:type="dxa"/>
            <w:hideMark/>
          </w:tcPr>
          <w:p w14:paraId="580A2665"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Problem solving with trainer </w:t>
            </w:r>
          </w:p>
        </w:tc>
        <w:tc>
          <w:tcPr>
            <w:tcW w:w="1582" w:type="dxa"/>
            <w:hideMark/>
          </w:tcPr>
          <w:p w14:paraId="186FE79B" w14:textId="77777777" w:rsidR="00DF5F70" w:rsidRPr="00B16D54" w:rsidRDefault="00DF5F70" w:rsidP="60803CAF">
            <w:pPr>
              <w:textAlignment w:val="baseline"/>
              <w:cnfStyle w:val="000000100000" w:firstRow="0" w:lastRow="0" w:firstColumn="0" w:lastColumn="0" w:oddVBand="0" w:evenVBand="0" w:oddHBand="1"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 </w:t>
            </w:r>
          </w:p>
        </w:tc>
      </w:tr>
      <w:tr w:rsidR="00DF5F70" w:rsidRPr="00B16D54" w14:paraId="0992C0D7" w14:textId="77777777" w:rsidTr="688796B2">
        <w:trPr>
          <w:trHeight w:val="300"/>
        </w:trPr>
        <w:tc>
          <w:tcPr>
            <w:cnfStyle w:val="001000000000" w:firstRow="0" w:lastRow="0" w:firstColumn="1" w:lastColumn="0" w:oddVBand="0" w:evenVBand="0" w:oddHBand="0" w:evenHBand="0" w:firstRowFirstColumn="0" w:firstRowLastColumn="0" w:lastRowFirstColumn="0" w:lastRowLastColumn="0"/>
            <w:tcW w:w="463" w:type="dxa"/>
            <w:hideMark/>
          </w:tcPr>
          <w:p w14:paraId="6EDBCAE6" w14:textId="77777777" w:rsidR="00DF5F70" w:rsidRPr="00B16D54" w:rsidRDefault="00DF5F70" w:rsidP="005E1DF6">
            <w:pPr>
              <w:textAlignment w:val="baseline"/>
              <w:rPr>
                <w:rFonts w:ascii="Segoe UI" w:eastAsia="Times New Roman" w:hAnsi="Segoe UI" w:cs="Segoe UI"/>
                <w:b/>
                <w:bCs/>
                <w:color w:val="FFFFFF"/>
                <w:kern w:val="0"/>
                <w:sz w:val="18"/>
                <w:szCs w:val="18"/>
                <w:lang w:eastAsia="en-CA"/>
                <w14:ligatures w14:val="none"/>
              </w:rPr>
            </w:pPr>
            <w:r w:rsidRPr="00B16D54">
              <w:rPr>
                <w:rFonts w:ascii="Aptos" w:eastAsia="Times New Roman" w:hAnsi="Aptos" w:cs="Segoe UI"/>
                <w:b/>
                <w:bCs/>
                <w:color w:val="FFFFFF"/>
                <w:kern w:val="0"/>
                <w:lang w:eastAsia="en-CA"/>
                <w14:ligatures w14:val="none"/>
              </w:rPr>
              <w:t>10 </w:t>
            </w:r>
          </w:p>
        </w:tc>
        <w:tc>
          <w:tcPr>
            <w:tcW w:w="1530" w:type="dxa"/>
            <w:hideMark/>
          </w:tcPr>
          <w:p w14:paraId="0103BCB0"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Sprint Review </w:t>
            </w:r>
          </w:p>
        </w:tc>
        <w:tc>
          <w:tcPr>
            <w:tcW w:w="1605" w:type="dxa"/>
            <w:hideMark/>
          </w:tcPr>
          <w:p w14:paraId="076A6B68"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Sprint Review </w:t>
            </w:r>
          </w:p>
        </w:tc>
        <w:tc>
          <w:tcPr>
            <w:tcW w:w="1635" w:type="dxa"/>
            <w:hideMark/>
          </w:tcPr>
          <w:p w14:paraId="18A7227E"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Complete all pending exercises and submit </w:t>
            </w:r>
          </w:p>
        </w:tc>
        <w:tc>
          <w:tcPr>
            <w:tcW w:w="1605" w:type="dxa"/>
            <w:hideMark/>
          </w:tcPr>
          <w:p w14:paraId="5EE2F31B"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Complete all pending exercises and submit </w:t>
            </w:r>
          </w:p>
        </w:tc>
        <w:tc>
          <w:tcPr>
            <w:tcW w:w="1390" w:type="dxa"/>
            <w:hideMark/>
          </w:tcPr>
          <w:p w14:paraId="43954543"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 </w:t>
            </w:r>
          </w:p>
        </w:tc>
        <w:tc>
          <w:tcPr>
            <w:tcW w:w="1582" w:type="dxa"/>
            <w:hideMark/>
          </w:tcPr>
          <w:p w14:paraId="508EF374" w14:textId="77777777" w:rsidR="00DF5F70" w:rsidRPr="00B16D54" w:rsidRDefault="00DF5F70" w:rsidP="60803CAF">
            <w:pPr>
              <w:textAlignment w:val="baseline"/>
              <w:cnfStyle w:val="000000000000" w:firstRow="0" w:lastRow="0" w:firstColumn="0" w:lastColumn="0" w:oddVBand="0" w:evenVBand="0" w:oddHBand="0" w:evenHBand="0" w:firstRowFirstColumn="0" w:firstRowLastColumn="0" w:lastRowFirstColumn="0" w:lastRowLastColumn="0"/>
              <w:rPr>
                <w:rFonts w:eastAsia="Inter" w:cs="Inter"/>
                <w:kern w:val="0"/>
                <w:sz w:val="18"/>
                <w:szCs w:val="18"/>
                <w:lang w:eastAsia="en-CA"/>
                <w14:ligatures w14:val="none"/>
              </w:rPr>
            </w:pPr>
            <w:r w:rsidRPr="60803CAF">
              <w:rPr>
                <w:rFonts w:eastAsia="Inter" w:cs="Inter"/>
                <w:kern w:val="0"/>
                <w:lang w:eastAsia="en-CA"/>
                <w14:ligatures w14:val="none"/>
              </w:rPr>
              <w:t> </w:t>
            </w:r>
          </w:p>
        </w:tc>
      </w:tr>
    </w:tbl>
    <w:p w14:paraId="5DFCA1C4" w14:textId="77777777" w:rsidR="00DF5F70" w:rsidRDefault="00DF5F70" w:rsidP="00DF5F70">
      <w:pPr>
        <w:pStyle w:val="ListParagraph"/>
      </w:pPr>
    </w:p>
    <w:p w14:paraId="3FD6B5BE" w14:textId="77777777" w:rsidR="00DF5F70" w:rsidRPr="0052547A" w:rsidRDefault="00DF5F70" w:rsidP="00DF5F70">
      <w:pPr>
        <w:pStyle w:val="ListParagraph"/>
        <w:rPr>
          <w:b/>
          <w:bCs/>
        </w:rPr>
      </w:pPr>
      <w:r w:rsidRPr="0052547A">
        <w:rPr>
          <w:b/>
          <w:bCs/>
        </w:rPr>
        <w:t>Acceptance Criteria:</w:t>
      </w:r>
    </w:p>
    <w:p w14:paraId="2B071630" w14:textId="77777777" w:rsidR="00DF5F70" w:rsidRPr="00D755F9" w:rsidRDefault="00DF5F70" w:rsidP="00DF5F70">
      <w:pPr>
        <w:pStyle w:val="ListParagraph"/>
        <w:numPr>
          <w:ilvl w:val="0"/>
          <w:numId w:val="8"/>
        </w:numPr>
        <w:rPr>
          <w:sz w:val="24"/>
        </w:rPr>
      </w:pPr>
      <w:r>
        <w:rPr>
          <w:color w:val="000000"/>
          <w:sz w:val="24"/>
        </w:rPr>
        <w:t>Able to w</w:t>
      </w:r>
      <w:r w:rsidRPr="00D755F9">
        <w:rPr>
          <w:color w:val="000000"/>
          <w:sz w:val="24"/>
        </w:rPr>
        <w:t>rite and call methods, implements logics using conditionals and loops.</w:t>
      </w:r>
    </w:p>
    <w:p w14:paraId="49EAF2F3" w14:textId="77777777" w:rsidR="00DF5F70" w:rsidRPr="00D755F9" w:rsidRDefault="00DF5F70" w:rsidP="00DF5F70">
      <w:pPr>
        <w:pStyle w:val="ListParagraph"/>
        <w:numPr>
          <w:ilvl w:val="0"/>
          <w:numId w:val="8"/>
        </w:numPr>
        <w:rPr>
          <w:sz w:val="24"/>
        </w:rPr>
      </w:pPr>
      <w:r w:rsidRPr="00D755F9">
        <w:rPr>
          <w:color w:val="000000"/>
          <w:sz w:val="24"/>
        </w:rPr>
        <w:t>Make classes and implement and identify dependencies between different classes.</w:t>
      </w:r>
    </w:p>
    <w:p w14:paraId="55772101" w14:textId="77777777" w:rsidR="00DF5F70" w:rsidRPr="00F440CB" w:rsidRDefault="00DF5F70" w:rsidP="00DF5F70">
      <w:pPr>
        <w:pStyle w:val="ListParagraph"/>
        <w:numPr>
          <w:ilvl w:val="0"/>
          <w:numId w:val="8"/>
        </w:numPr>
        <w:rPr>
          <w:sz w:val="24"/>
        </w:rPr>
      </w:pPr>
      <w:r w:rsidRPr="00D755F9">
        <w:rPr>
          <w:color w:val="000000"/>
          <w:sz w:val="24"/>
        </w:rPr>
        <w:t>Define and implement Object Oriented principles- Inheritance, Encapsulation, Polymorphism and Abstraction.</w:t>
      </w:r>
    </w:p>
    <w:p w14:paraId="5639FD34" w14:textId="77777777" w:rsidR="00DF5F70" w:rsidRPr="00696148" w:rsidRDefault="00DF5F70" w:rsidP="00DF5F70">
      <w:pPr>
        <w:pStyle w:val="ListParagraph"/>
        <w:numPr>
          <w:ilvl w:val="0"/>
          <w:numId w:val="8"/>
        </w:numPr>
        <w:rPr>
          <w:sz w:val="24"/>
        </w:rPr>
      </w:pPr>
      <w:r>
        <w:rPr>
          <w:color w:val="000000"/>
          <w:sz w:val="24"/>
        </w:rPr>
        <w:t>Submit all assigned exercises to trainer using Git</w:t>
      </w:r>
    </w:p>
    <w:p w14:paraId="09B38591" w14:textId="77777777" w:rsidR="00DF5F70" w:rsidRDefault="00DF5F70" w:rsidP="00DF5F70">
      <w:pPr>
        <w:rPr>
          <w:sz w:val="24"/>
        </w:rPr>
      </w:pPr>
    </w:p>
    <w:p w14:paraId="4717BEB4" w14:textId="77777777" w:rsidR="00DF5F70" w:rsidRDefault="00DF5F70" w:rsidP="00DF5F70">
      <w:pPr>
        <w:rPr>
          <w:sz w:val="24"/>
        </w:rPr>
      </w:pPr>
      <w:r w:rsidRPr="5EA981BC">
        <w:rPr>
          <w:sz w:val="24"/>
        </w:rPr>
        <w:t>Assessment Rubrics:</w:t>
      </w:r>
    </w:p>
    <w:p w14:paraId="53E17190" w14:textId="5EC70D70" w:rsidR="3A3C7478" w:rsidRDefault="3A3C7478" w:rsidP="688796B2">
      <w:pPr>
        <w:pStyle w:val="ListParagraph"/>
        <w:numPr>
          <w:ilvl w:val="0"/>
          <w:numId w:val="9"/>
        </w:numPr>
        <w:spacing w:line="259" w:lineRule="auto"/>
        <w:rPr>
          <w:rFonts w:eastAsia="Inter" w:cs="Inter"/>
          <w:sz w:val="24"/>
        </w:rPr>
      </w:pPr>
      <w:r w:rsidRPr="688796B2">
        <w:rPr>
          <w:rFonts w:eastAsia="Inter" w:cs="Inter"/>
          <w:sz w:val="24"/>
        </w:rPr>
        <w:t>Written Communication</w:t>
      </w:r>
      <w:r w:rsidR="769C9A12" w:rsidRPr="688796B2">
        <w:rPr>
          <w:rFonts w:eastAsia="Inter" w:cs="Inter"/>
          <w:sz w:val="24"/>
        </w:rPr>
        <w:t>: The FDM resume will serve as the assessment for written communication.</w:t>
      </w:r>
    </w:p>
    <w:p w14:paraId="1F524B9B" w14:textId="365F9B1F" w:rsidR="3A3C7478" w:rsidRDefault="3A3C7478" w:rsidP="5EA981BC">
      <w:pPr>
        <w:pStyle w:val="ListParagraph"/>
        <w:numPr>
          <w:ilvl w:val="1"/>
          <w:numId w:val="9"/>
        </w:numPr>
        <w:rPr>
          <w:rFonts w:eastAsia="Inter" w:cs="Inter"/>
          <w:sz w:val="24"/>
        </w:rPr>
      </w:pPr>
      <w:r w:rsidRPr="5EA981BC">
        <w:rPr>
          <w:rFonts w:eastAsia="Inter" w:cs="Inter"/>
          <w:sz w:val="24"/>
        </w:rPr>
        <w:t>Cover Email</w:t>
      </w:r>
    </w:p>
    <w:p w14:paraId="77A8EFA8" w14:textId="732FB627" w:rsidR="3A3C7478" w:rsidRDefault="3A3C7478" w:rsidP="5EA981BC">
      <w:pPr>
        <w:pStyle w:val="ListParagraph"/>
        <w:numPr>
          <w:ilvl w:val="1"/>
          <w:numId w:val="9"/>
        </w:numPr>
        <w:rPr>
          <w:rFonts w:eastAsia="Inter" w:cs="Inter"/>
          <w:sz w:val="24"/>
        </w:rPr>
      </w:pPr>
      <w:r w:rsidRPr="5EA981BC">
        <w:rPr>
          <w:rFonts w:eastAsia="Inter" w:cs="Inter"/>
          <w:sz w:val="24"/>
        </w:rPr>
        <w:t>CV</w:t>
      </w:r>
    </w:p>
    <w:p w14:paraId="209ADBC1" w14:textId="7D0CFC6E" w:rsidR="3A3C7478" w:rsidRDefault="3A3C7478" w:rsidP="5EA981BC">
      <w:pPr>
        <w:pStyle w:val="ListParagraph"/>
        <w:numPr>
          <w:ilvl w:val="1"/>
          <w:numId w:val="9"/>
        </w:numPr>
        <w:rPr>
          <w:rFonts w:eastAsia="Inter" w:cs="Inter"/>
          <w:sz w:val="24"/>
        </w:rPr>
      </w:pPr>
      <w:r w:rsidRPr="5EA981BC">
        <w:rPr>
          <w:rFonts w:eastAsia="Inter" w:cs="Inter"/>
          <w:sz w:val="24"/>
        </w:rPr>
        <w:t>Style</w:t>
      </w:r>
    </w:p>
    <w:p w14:paraId="070104B8" w14:textId="1E2EF2AF" w:rsidR="41FC0F34" w:rsidRDefault="41FC0F34" w:rsidP="3AF86930">
      <w:pPr>
        <w:pStyle w:val="ListParagraph"/>
        <w:numPr>
          <w:ilvl w:val="0"/>
          <w:numId w:val="9"/>
        </w:numPr>
        <w:rPr>
          <w:rFonts w:eastAsia="Inter" w:cs="Inter"/>
          <w:sz w:val="24"/>
        </w:rPr>
      </w:pPr>
      <w:r w:rsidRPr="3AF86930">
        <w:rPr>
          <w:rFonts w:eastAsia="Inter" w:cs="Inter"/>
          <w:sz w:val="24"/>
        </w:rPr>
        <w:t xml:space="preserve">Presentation Skills </w:t>
      </w:r>
    </w:p>
    <w:p w14:paraId="2A06C26B" w14:textId="3E8678E8" w:rsidR="41FC0F34" w:rsidRDefault="41FC0F34" w:rsidP="3AF86930">
      <w:pPr>
        <w:pStyle w:val="ListParagraph"/>
        <w:numPr>
          <w:ilvl w:val="1"/>
          <w:numId w:val="9"/>
        </w:numPr>
        <w:rPr>
          <w:rFonts w:eastAsia="Inter" w:cs="Inter"/>
          <w:sz w:val="24"/>
        </w:rPr>
      </w:pPr>
      <w:r w:rsidRPr="3AF86930">
        <w:rPr>
          <w:rFonts w:eastAsia="Inter" w:cs="Inter"/>
          <w:sz w:val="24"/>
        </w:rPr>
        <w:t>Content and Structure</w:t>
      </w:r>
    </w:p>
    <w:p w14:paraId="3F266EF7" w14:textId="09E633DE" w:rsidR="41FC0F34" w:rsidRDefault="41FC0F34" w:rsidP="3AF86930">
      <w:pPr>
        <w:pStyle w:val="ListParagraph"/>
        <w:numPr>
          <w:ilvl w:val="1"/>
          <w:numId w:val="9"/>
        </w:numPr>
        <w:rPr>
          <w:rFonts w:eastAsia="Inter" w:cs="Inter"/>
          <w:sz w:val="24"/>
        </w:rPr>
      </w:pPr>
      <w:r w:rsidRPr="3AF86930">
        <w:rPr>
          <w:rFonts w:eastAsia="Inter" w:cs="Inter"/>
          <w:sz w:val="24"/>
        </w:rPr>
        <w:t>Delivery</w:t>
      </w:r>
    </w:p>
    <w:p w14:paraId="46C21BEC" w14:textId="5BD1CAF6" w:rsidR="41FC0F34" w:rsidRDefault="41FC0F34" w:rsidP="3AF86930">
      <w:pPr>
        <w:pStyle w:val="ListParagraph"/>
        <w:numPr>
          <w:ilvl w:val="1"/>
          <w:numId w:val="9"/>
        </w:numPr>
        <w:rPr>
          <w:rFonts w:eastAsia="Inter" w:cs="Inter"/>
          <w:sz w:val="24"/>
        </w:rPr>
      </w:pPr>
      <w:r w:rsidRPr="3AF86930">
        <w:rPr>
          <w:rFonts w:eastAsia="Inter" w:cs="Inter"/>
          <w:sz w:val="24"/>
        </w:rPr>
        <w:t>Visual Aids and technology</w:t>
      </w:r>
    </w:p>
    <w:p w14:paraId="5A56CD8F" w14:textId="680B8591" w:rsidR="41FC0F34" w:rsidRDefault="41FC0F34" w:rsidP="3AF86930">
      <w:pPr>
        <w:pStyle w:val="ListParagraph"/>
        <w:numPr>
          <w:ilvl w:val="1"/>
          <w:numId w:val="9"/>
        </w:numPr>
        <w:rPr>
          <w:rFonts w:eastAsia="Inter" w:cs="Inter"/>
          <w:sz w:val="24"/>
        </w:rPr>
      </w:pPr>
      <w:r w:rsidRPr="3AF86930">
        <w:rPr>
          <w:rFonts w:eastAsia="Inter" w:cs="Inter"/>
          <w:sz w:val="24"/>
        </w:rPr>
        <w:t>Audience Interaction</w:t>
      </w:r>
    </w:p>
    <w:p w14:paraId="26D47919" w14:textId="2A949372" w:rsidR="3AF86930" w:rsidRDefault="41FC0F34" w:rsidP="5EA981BC">
      <w:pPr>
        <w:pStyle w:val="ListParagraph"/>
        <w:numPr>
          <w:ilvl w:val="1"/>
          <w:numId w:val="9"/>
        </w:numPr>
        <w:rPr>
          <w:rFonts w:eastAsia="Inter" w:cs="Inter"/>
          <w:sz w:val="24"/>
        </w:rPr>
      </w:pPr>
      <w:r w:rsidRPr="5EA981BC">
        <w:rPr>
          <w:rFonts w:eastAsia="Inter" w:cs="Inter"/>
          <w:sz w:val="24"/>
        </w:rPr>
        <w:t>Professionalism</w:t>
      </w:r>
    </w:p>
    <w:p w14:paraId="368013CE" w14:textId="77777777" w:rsidR="00DF5F70" w:rsidRDefault="00DF5F70" w:rsidP="00DF5F70">
      <w:pPr>
        <w:pStyle w:val="ListParagraph"/>
        <w:numPr>
          <w:ilvl w:val="0"/>
          <w:numId w:val="9"/>
        </w:numPr>
        <w:rPr>
          <w:sz w:val="24"/>
        </w:rPr>
      </w:pPr>
      <w:r w:rsidRPr="00307054">
        <w:rPr>
          <w:sz w:val="24"/>
        </w:rPr>
        <w:t>Project</w:t>
      </w:r>
    </w:p>
    <w:p w14:paraId="6A849FF9" w14:textId="2FC6628F" w:rsidR="00DF5F70" w:rsidRPr="00307054" w:rsidRDefault="00DF5F70" w:rsidP="00DF5F70">
      <w:pPr>
        <w:pStyle w:val="ListParagraph"/>
        <w:numPr>
          <w:ilvl w:val="1"/>
          <w:numId w:val="9"/>
        </w:numPr>
        <w:rPr>
          <w:sz w:val="24"/>
        </w:rPr>
      </w:pPr>
      <w:r w:rsidRPr="00307054">
        <w:rPr>
          <w:sz w:val="24"/>
        </w:rPr>
        <w:t>Phase 1</w:t>
      </w:r>
      <w:r w:rsidRPr="00307054">
        <w:rPr>
          <w:sz w:val="24"/>
        </w:rPr>
        <w:tab/>
        <w:t xml:space="preserve"> </w:t>
      </w:r>
    </w:p>
    <w:p w14:paraId="7CFA0100" w14:textId="77777777" w:rsidR="00DF5F70" w:rsidRPr="00307054" w:rsidRDefault="00DF5F70" w:rsidP="00DF5F70">
      <w:pPr>
        <w:pStyle w:val="ListParagraph"/>
        <w:numPr>
          <w:ilvl w:val="2"/>
          <w:numId w:val="9"/>
        </w:numPr>
        <w:rPr>
          <w:sz w:val="24"/>
        </w:rPr>
      </w:pPr>
      <w:r w:rsidRPr="00307054">
        <w:rPr>
          <w:sz w:val="24"/>
        </w:rPr>
        <w:t xml:space="preserve">Classes match the UML.  </w:t>
      </w:r>
    </w:p>
    <w:p w14:paraId="1E054C45" w14:textId="77777777" w:rsidR="00DF5F70" w:rsidRPr="00307054" w:rsidRDefault="00DF5F70" w:rsidP="00DF5F70">
      <w:pPr>
        <w:pStyle w:val="ListParagraph"/>
        <w:numPr>
          <w:ilvl w:val="2"/>
          <w:numId w:val="9"/>
        </w:numPr>
        <w:rPr>
          <w:sz w:val="24"/>
        </w:rPr>
      </w:pPr>
      <w:r w:rsidRPr="00307054">
        <w:rPr>
          <w:sz w:val="24"/>
        </w:rPr>
        <w:t xml:space="preserve">Abstract keyword is used for the classes and method specified in the UML.  </w:t>
      </w:r>
    </w:p>
    <w:p w14:paraId="4C4BC2DD" w14:textId="77777777" w:rsidR="00DF5F70" w:rsidRPr="00307054" w:rsidRDefault="00DF5F70" w:rsidP="00DF5F70">
      <w:pPr>
        <w:pStyle w:val="ListParagraph"/>
        <w:numPr>
          <w:ilvl w:val="2"/>
          <w:numId w:val="9"/>
        </w:numPr>
        <w:rPr>
          <w:sz w:val="24"/>
        </w:rPr>
      </w:pPr>
      <w:r w:rsidRPr="00307054">
        <w:rPr>
          <w:sz w:val="24"/>
        </w:rPr>
        <w:t xml:space="preserve">Final, static and protected keywords are used where specified in the UML. </w:t>
      </w:r>
    </w:p>
    <w:p w14:paraId="117F8349" w14:textId="2294567B" w:rsidR="00DF5F70" w:rsidRPr="00307054" w:rsidRDefault="00DF5F70" w:rsidP="00DF5F70">
      <w:pPr>
        <w:pStyle w:val="ListParagraph"/>
        <w:numPr>
          <w:ilvl w:val="1"/>
          <w:numId w:val="9"/>
        </w:numPr>
        <w:rPr>
          <w:sz w:val="24"/>
        </w:rPr>
      </w:pPr>
      <w:r w:rsidRPr="00307054">
        <w:rPr>
          <w:sz w:val="24"/>
        </w:rPr>
        <w:t>Phase 2</w:t>
      </w:r>
      <w:r w:rsidRPr="00307054">
        <w:rPr>
          <w:sz w:val="24"/>
        </w:rPr>
        <w:tab/>
        <w:t xml:space="preserve"> </w:t>
      </w:r>
    </w:p>
    <w:p w14:paraId="63DC49AE" w14:textId="6D9FB29E" w:rsidR="00DF5F70" w:rsidRPr="00307054" w:rsidRDefault="00DF5F70" w:rsidP="00DF5F70">
      <w:pPr>
        <w:pStyle w:val="ListParagraph"/>
        <w:numPr>
          <w:ilvl w:val="2"/>
          <w:numId w:val="9"/>
        </w:numPr>
        <w:rPr>
          <w:sz w:val="24"/>
        </w:rPr>
      </w:pPr>
      <w:r w:rsidRPr="00307054">
        <w:rPr>
          <w:sz w:val="24"/>
        </w:rPr>
        <w:t xml:space="preserve">Account classes correctly implemented. </w:t>
      </w:r>
    </w:p>
    <w:p w14:paraId="150380F7" w14:textId="14DC9729" w:rsidR="00DF5F70" w:rsidRPr="00307054" w:rsidRDefault="00DF5F70" w:rsidP="00DF5F70">
      <w:pPr>
        <w:pStyle w:val="ListParagraph"/>
        <w:numPr>
          <w:ilvl w:val="2"/>
          <w:numId w:val="9"/>
        </w:numPr>
        <w:rPr>
          <w:sz w:val="24"/>
        </w:rPr>
      </w:pPr>
      <w:r w:rsidRPr="00307054">
        <w:rPr>
          <w:sz w:val="24"/>
        </w:rPr>
        <w:t xml:space="preserve">Customer classes correctly implemented. </w:t>
      </w:r>
    </w:p>
    <w:p w14:paraId="427734A9" w14:textId="2AA847F0" w:rsidR="00DF5F70" w:rsidRPr="00307054" w:rsidRDefault="00DF5F70" w:rsidP="00DF5F70">
      <w:pPr>
        <w:pStyle w:val="ListParagraph"/>
        <w:numPr>
          <w:ilvl w:val="2"/>
          <w:numId w:val="9"/>
        </w:numPr>
        <w:rPr>
          <w:sz w:val="24"/>
        </w:rPr>
      </w:pPr>
      <w:r w:rsidRPr="00307054">
        <w:rPr>
          <w:sz w:val="24"/>
        </w:rPr>
        <w:t xml:space="preserve">Id generation correctly implemented. </w:t>
      </w:r>
    </w:p>
    <w:p w14:paraId="722C0252" w14:textId="07FA5C01" w:rsidR="00DF5F70" w:rsidRPr="00307054" w:rsidRDefault="00DF5F70" w:rsidP="00DF5F70">
      <w:pPr>
        <w:pStyle w:val="ListParagraph"/>
        <w:numPr>
          <w:ilvl w:val="2"/>
          <w:numId w:val="9"/>
        </w:numPr>
        <w:rPr>
          <w:sz w:val="24"/>
        </w:rPr>
      </w:pPr>
      <w:proofErr w:type="spellStart"/>
      <w:r w:rsidRPr="00307054">
        <w:rPr>
          <w:sz w:val="24"/>
        </w:rPr>
        <w:t>AccountController</w:t>
      </w:r>
      <w:proofErr w:type="spellEnd"/>
      <w:r w:rsidRPr="00307054">
        <w:rPr>
          <w:sz w:val="24"/>
        </w:rPr>
        <w:t xml:space="preserve"> class correctly implemented </w:t>
      </w:r>
    </w:p>
    <w:p w14:paraId="1D61F635" w14:textId="4B25E621" w:rsidR="00DF5F70" w:rsidRPr="00307054" w:rsidRDefault="00DF5F70" w:rsidP="00DF5F70">
      <w:pPr>
        <w:pStyle w:val="ListParagraph"/>
        <w:numPr>
          <w:ilvl w:val="2"/>
          <w:numId w:val="9"/>
        </w:numPr>
        <w:rPr>
          <w:sz w:val="24"/>
        </w:rPr>
      </w:pPr>
      <w:r w:rsidRPr="00307054">
        <w:rPr>
          <w:sz w:val="24"/>
        </w:rPr>
        <w:t xml:space="preserve">Clean code </w:t>
      </w:r>
      <w:r w:rsidRPr="00307054">
        <w:rPr>
          <w:sz w:val="24"/>
        </w:rPr>
        <w:tab/>
        <w:t xml:space="preserve"> </w:t>
      </w:r>
    </w:p>
    <w:p w14:paraId="1B664773" w14:textId="77777777" w:rsidR="00DF5F70" w:rsidRPr="00307054" w:rsidRDefault="00DF5F70" w:rsidP="00DF5F70">
      <w:pPr>
        <w:pStyle w:val="ListParagraph"/>
        <w:ind w:left="1440"/>
        <w:rPr>
          <w:sz w:val="24"/>
        </w:rPr>
      </w:pPr>
    </w:p>
    <w:p w14:paraId="3DCFCF9C" w14:textId="77777777" w:rsidR="00DF5F70" w:rsidRDefault="00DF5F70" w:rsidP="00DF5F70">
      <w:pPr>
        <w:rPr>
          <w:sz w:val="24"/>
        </w:rPr>
      </w:pPr>
      <w:r>
        <w:rPr>
          <w:sz w:val="24"/>
        </w:rPr>
        <w:t xml:space="preserve"> </w:t>
      </w:r>
    </w:p>
    <w:p w14:paraId="685C5C6D" w14:textId="77777777" w:rsidR="00DF5F70" w:rsidRPr="00696148" w:rsidRDefault="00DF5F70" w:rsidP="00DF5F70">
      <w:pPr>
        <w:rPr>
          <w:sz w:val="24"/>
        </w:rPr>
      </w:pPr>
    </w:p>
    <w:p w14:paraId="3A52A9C0" w14:textId="77777777" w:rsidR="00DF5F70" w:rsidRPr="00F92CF0" w:rsidRDefault="00DF5F70" w:rsidP="00DF5F70">
      <w:pPr>
        <w:rPr>
          <w:sz w:val="24"/>
        </w:rPr>
      </w:pPr>
    </w:p>
    <w:p w14:paraId="1046F0A9" w14:textId="77777777" w:rsidR="00DF5F70" w:rsidRPr="00D755F9" w:rsidRDefault="00DF5F70" w:rsidP="00DF5F70">
      <w:pPr>
        <w:pStyle w:val="ListParagraph"/>
        <w:rPr>
          <w:sz w:val="24"/>
        </w:rPr>
      </w:pPr>
    </w:p>
    <w:p w14:paraId="0C8B48EE" w14:textId="77777777" w:rsidR="00DF5F70" w:rsidRDefault="00DF5F70" w:rsidP="00DF5F70">
      <w:pPr>
        <w:pStyle w:val="ListParagraph"/>
      </w:pPr>
    </w:p>
    <w:p w14:paraId="56799B84" w14:textId="77777777" w:rsidR="00DF5F70" w:rsidRDefault="00DF5F70" w:rsidP="00DF5F70">
      <w:pPr>
        <w:pStyle w:val="ListParagraph"/>
      </w:pPr>
    </w:p>
    <w:p w14:paraId="124FF49E" w14:textId="77777777" w:rsidR="00DF5F70" w:rsidRDefault="00DF5F70" w:rsidP="00DF5F70">
      <w:pPr>
        <w:pStyle w:val="ListParagraph"/>
      </w:pPr>
    </w:p>
    <w:p w14:paraId="5CD665FA" w14:textId="77777777" w:rsidR="00DF5F70" w:rsidRDefault="00DF5F70" w:rsidP="00AA0B46">
      <w:pPr>
        <w:pStyle w:val="Heading1"/>
      </w:pPr>
    </w:p>
    <w:sectPr w:rsidR="00DF5F70" w:rsidSect="0095071A">
      <w:headerReference w:type="default" r:id="rId12"/>
      <w:footerReference w:type="even" r:id="rId13"/>
      <w:footerReference w:type="default" r:id="rId14"/>
      <w:headerReference w:type="first" r:id="rId15"/>
      <w:pgSz w:w="11906" w:h="16838"/>
      <w:pgMar w:top="1871" w:right="1134" w:bottom="1701" w:left="1134" w:header="1247"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5EAAE" w14:textId="77777777" w:rsidR="00470056" w:rsidRDefault="00470056" w:rsidP="00452E00">
      <w:r>
        <w:separator/>
      </w:r>
    </w:p>
  </w:endnote>
  <w:endnote w:type="continuationSeparator" w:id="0">
    <w:p w14:paraId="1984A0E6" w14:textId="77777777" w:rsidR="00470056" w:rsidRDefault="00470056" w:rsidP="00452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okChampa">
    <w:panose1 w:val="020B0604020202020204"/>
    <w:charset w:val="DE"/>
    <w:family w:val="swiss"/>
    <w:pitch w:val="variable"/>
    <w:sig w:usb0="83000003" w:usb1="00000000" w:usb2="00000000" w:usb3="00000000" w:csb0="00010001" w:csb1="00000000"/>
  </w:font>
  <w:font w:name="Inter">
    <w:altName w:val="Calibri"/>
    <w:panose1 w:val="020B0604020202020204"/>
    <w:charset w:val="00"/>
    <w:family w:val="auto"/>
    <w:pitch w:val="variable"/>
    <w:sig w:usb0="E00002FF" w:usb1="1200A1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Impact">
    <w:panose1 w:val="020B0806030902050204"/>
    <w:charset w:val="00"/>
    <w:family w:val="swiss"/>
    <w:pitch w:val="variable"/>
    <w:sig w:usb0="00000287" w:usb1="00000000" w:usb2="00000000" w:usb3="00000000" w:csb0="0000009F" w:csb1="00000000"/>
  </w:font>
  <w:font w:name="DokChampa (Headings CS)">
    <w:altName w:val="Times New Roman"/>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1313321"/>
      <w:docPartObj>
        <w:docPartGallery w:val="Page Numbers (Bottom of Page)"/>
        <w:docPartUnique/>
      </w:docPartObj>
    </w:sdtPr>
    <w:sdtContent>
      <w:p w14:paraId="5E842B2F" w14:textId="77777777" w:rsidR="00810502" w:rsidRDefault="00810502" w:rsidP="00012A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F799F31" w14:textId="77777777" w:rsidR="00810502" w:rsidRDefault="00810502" w:rsidP="008105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6508187"/>
      <w:docPartObj>
        <w:docPartGallery w:val="Page Numbers (Bottom of Page)"/>
        <w:docPartUnique/>
      </w:docPartObj>
    </w:sdtPr>
    <w:sdtContent>
      <w:p w14:paraId="7C5571CC" w14:textId="77777777" w:rsidR="00810502" w:rsidRDefault="00810502" w:rsidP="00012A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89"/>
    </w:tblGrid>
    <w:tr w:rsidR="00663546" w14:paraId="758E610C" w14:textId="77777777" w:rsidTr="00A41D4D">
      <w:tc>
        <w:tcPr>
          <w:tcW w:w="2689" w:type="dxa"/>
          <w:vAlign w:val="bottom"/>
        </w:tcPr>
        <w:p w14:paraId="74FBA8F9" w14:textId="77777777" w:rsidR="00663546" w:rsidRDefault="00663546" w:rsidP="00810502">
          <w:pPr>
            <w:pStyle w:val="Footer"/>
            <w:ind w:right="360"/>
          </w:pPr>
          <w:r w:rsidRPr="00C43D64">
            <w:t>Copyright © 2024 FDM Group.</w:t>
          </w:r>
        </w:p>
      </w:tc>
    </w:tr>
  </w:tbl>
  <w:p w14:paraId="722E0EA7" w14:textId="77777777" w:rsidR="00663546" w:rsidRDefault="006635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3DF0B" w14:textId="77777777" w:rsidR="00470056" w:rsidRDefault="00470056" w:rsidP="00452E00">
      <w:r>
        <w:separator/>
      </w:r>
    </w:p>
  </w:footnote>
  <w:footnote w:type="continuationSeparator" w:id="0">
    <w:p w14:paraId="1467BFF6" w14:textId="77777777" w:rsidR="00470056" w:rsidRDefault="00470056" w:rsidP="00452E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9B59C" w14:textId="77777777" w:rsidR="00663546" w:rsidRDefault="000268AE" w:rsidP="00183BBD">
    <w:pPr>
      <w:pStyle w:val="Body"/>
    </w:pPr>
    <w:r>
      <w:rPr>
        <w:noProof/>
      </w:rPr>
      <w:drawing>
        <wp:anchor distT="0" distB="0" distL="114300" distR="114300" simplePos="0" relativeHeight="251670528" behindDoc="0" locked="0" layoutInCell="1" allowOverlap="1" wp14:anchorId="243DE692" wp14:editId="75C32C07">
          <wp:simplePos x="0" y="0"/>
          <wp:positionH relativeFrom="column">
            <wp:posOffset>6985</wp:posOffset>
          </wp:positionH>
          <wp:positionV relativeFrom="paragraph">
            <wp:posOffset>-494972</wp:posOffset>
          </wp:positionV>
          <wp:extent cx="714638" cy="230527"/>
          <wp:effectExtent l="0" t="0" r="0" b="0"/>
          <wp:wrapNone/>
          <wp:docPr id="19357590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59098" name="Graphic 1935759098"/>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14638" cy="230527"/>
                  </a:xfrm>
                  <a:prstGeom prst="rect">
                    <a:avLst/>
                  </a:prstGeom>
                </pic:spPr>
              </pic:pic>
            </a:graphicData>
          </a:graphic>
          <wp14:sizeRelH relativeFrom="page">
            <wp14:pctWidth>0</wp14:pctWidth>
          </wp14:sizeRelH>
          <wp14:sizeRelV relativeFrom="page">
            <wp14:pctHeight>0</wp14:pctHeight>
          </wp14:sizeRelV>
        </wp:anchor>
      </w:drawing>
    </w:r>
    <w:r w:rsidR="00663546" w:rsidRPr="002E561B">
      <w:rPr>
        <w:noProof/>
      </w:rPr>
      <w:t xml:space="preserve"> </w:t>
    </w:r>
  </w:p>
  <w:p w14:paraId="5768E495" w14:textId="77777777" w:rsidR="00437499" w:rsidRDefault="00437499" w:rsidP="00437499">
    <w:pPr>
      <w:pStyle w:val="Body"/>
      <w:spacing w:before="5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05F73" w14:textId="77777777" w:rsidR="00896CEF" w:rsidRPr="00663546" w:rsidRDefault="00AA0485" w:rsidP="00663546">
    <w:r>
      <w:rPr>
        <w:noProof/>
      </w:rPr>
      <w:drawing>
        <wp:anchor distT="0" distB="0" distL="114300" distR="114300" simplePos="0" relativeHeight="251673600" behindDoc="0" locked="0" layoutInCell="1" allowOverlap="1" wp14:anchorId="5B7D0333" wp14:editId="65F0A2B4">
          <wp:simplePos x="0" y="0"/>
          <wp:positionH relativeFrom="margin">
            <wp:posOffset>2092325</wp:posOffset>
          </wp:positionH>
          <wp:positionV relativeFrom="margin">
            <wp:posOffset>2561277</wp:posOffset>
          </wp:positionV>
          <wp:extent cx="1891665" cy="610870"/>
          <wp:effectExtent l="0" t="0" r="635" b="0"/>
          <wp:wrapSquare wrapText="bothSides"/>
          <wp:docPr id="1571818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18192" name="Graphic 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891665" cy="6108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2576" behindDoc="1" locked="0" layoutInCell="1" allowOverlap="1" wp14:anchorId="5B9EB1CD" wp14:editId="7217DA37">
              <wp:simplePos x="0" y="0"/>
              <wp:positionH relativeFrom="column">
                <wp:posOffset>-723332</wp:posOffset>
              </wp:positionH>
              <wp:positionV relativeFrom="paragraph">
                <wp:posOffset>-791570</wp:posOffset>
              </wp:positionV>
              <wp:extent cx="7559675" cy="10691495"/>
              <wp:effectExtent l="0" t="0" r="0" b="1905"/>
              <wp:wrapNone/>
              <wp:docPr id="1334126871" name="Rectangle 5"/>
              <wp:cNvGraphicFramePr/>
              <a:graphic xmlns:a="http://schemas.openxmlformats.org/drawingml/2006/main">
                <a:graphicData uri="http://schemas.microsoft.com/office/word/2010/wordprocessingShape">
                  <wps:wsp>
                    <wps:cNvSpPr/>
                    <wps:spPr>
                      <a:xfrm>
                        <a:off x="0" y="0"/>
                        <a:ext cx="7559675" cy="10691495"/>
                      </a:xfrm>
                      <a:prstGeom prst="rect">
                        <a:avLst/>
                      </a:prstGeom>
                      <a:blipFill>
                        <a:blip r:embed="rId3">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w14:anchorId="695B01FA">
            <v:rect id="Rectangle 5" style="position:absolute;margin-left:-56.95pt;margin-top:-62.35pt;width:595.25pt;height:841.8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d="f" strokeweight="1pt" w14:anchorId="0913573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&#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MPcw/uAb5e89uZ5FZs&#10;QN6qHmw+o78w3m+/d83DGBunp8lnRP241p5V5UVoeix+Zh5evb7zA/DTrQTaGxCAAAAAAAAAAAAA&#10;AAAAAAAAAAAAAAAAAAAAAAAAAArE3o85Ly5e9tQ+yt3xp2dQb/ltdJ/5pWN+7XPaLOxuJgAAAAAA&#10;AAAAAAAAAAAAAAAAAAAAAAAAAAAAAAAAMPcw/uAb5e89uZ5FZsQN6qHmw+o78w3m+/d83DGBunp8&#10;lnRP241p5V5UVoeix+Zh5evb7zA/DTrQTaGxC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D3MP7gG+XvPbmeRWb&#10;EDeqh5sPqO/MN5vv3fNwxgbp6fJZ0T9uNaeVeVFaHosfmYeXr2+8wPw060E2hsQgAAAAAAAAAAAA&#10;AAAAAAAAAAAAAAAAAAAAAAAAAAKxN6POS8uXvbUPsrd8adnUG/5bXSf+aVjfu1z2izsbiYAAAAAA&#10;AAAAAAAAAAAAAAAAAAAAAAAAAAAAAAAADD3MP7gG+XvPbmeRWbEDeqh5sPqO/MN5vv3fNwxgbp6f&#10;JZ0T9uNaeVeVFaHosfmYeXr2+8wPw060E2hsQ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w9zD+4Bvl7z25nkVm&#10;xA3qoebD6jvzDeb793zcMYG6enyWdE/bjWnlXlRWh6LH5mHl69vvMD8NOtBNobEIAAAAAAAAAAAA&#10;AAAAAAAAAAAAAAAAAAAAAAAAAACsTejzkvLl721D7K3fGnZ1Bv8AltdJ/wCaVjfu1z2izsbiYAAA&#10;AAAAAAAAAAAAAAAAAAAAAAAAAAAAAAAAAAADD3MP7gG+XvPbmeRWbEDeqh5sPqO/MN5vv3fNwxgb&#10;p6fJZ0T9uNaeVeVFaHosfmYeXr2+8wPw060E2hsQ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w9zD+4Bvl7z25n&#10;kVmxA3qoebD6jvzDeb793zcMYG6enyWdE/bjWnlXlRWh6LH5mHl69vvMD8NOtBNobEIAAAAAAAAA&#10;AAAAAAAAAAAAAAAAAAAAAAAAAAAAACsTejzkvLl721D7K3fGnZ1Bv+W10n/mlY37tc9os7G4mAAA&#10;AAAAAAAAAAAAAAAAAAAAAAAAAAAAAAAAAAAAw9zD+4Bvl7z25nkVmxA3qoebD6jvzDeb793zcMYG&#10;6enyWdE/bjWnlXlRWh6LH5mHl69vvMD8NOtBNobEI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MPcw/uAb5e89uZ&#10;5FZsQN6qHmw+o78w3m+/d83DGBunp8lnRP241p5V5UVoeix+Zh5evb7zA/DTrQTaGxCAAAAAAAAA&#10;AAAAAAAAAAAAAAAAAAAAAAAAAAAAAArE3o85Ly5e9tQ+yt3xp2dQb/ltdJ/5pWN+7XPaLOxuJgAA&#10;AAAAAAAAAAAAAAAAAAAAAAAAAAAAAAAAAAAAMPcw/uAb5e89uZ5FZsQN6qHmw+o78w3m+/d83DGB&#10;unp8lnRP241p5V5UVoeix+Zh5evb7zA/DTrQTaGxC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D3MP7gG+XvPbm&#10;eRWbEDeqh5sPqO/MN5vv3fNwxgbp6fJZ0T9uNaeVeVFaHosfmYeXr2+8wPw060E2hsQgAAAAAAAA&#10;AAAAAAAAAAAAAAAAAAAAAAAAAAAAAAKxN6POS8uXvbUPsrd8adnUG/5bXSf+aVjfu1z2izsbiYAA&#10;AAAAAAAAAAAAAAAAAAAAAAAAAAAAAAAAAAAADD3MP7gG+XvPbmeRWbEDeqh5sPqO/MN5vv3fNwxg&#10;bp6fJZ0T9uNaeVeVFaHosfmYeXr2+8wPw060E2hsQ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w9zD+4Bvl7z25&#10;nkVmxA3qoebD6jvzDeb793zcMYG6enyWdE/bjWnlXlRWh6LH5mHl69vvMD8NOtBNobEIAAAAAAAA&#10;AAAAAAAAAAAAAAAAAAAAAAAAAAAAAACsTejzkvLl721D7K3fGnZ1Bv8AltdJ/wCaVjfu1z2izsbi&#10;YAAAAAAAAAAAAAAAAAAAAAAAAAAAAAAAAAAAAAADD3MP7gG+XvPbmeRWbEDeqh5sPqO/MN5vv3fN&#10;wxgbp6fJZ0T9uNaeVeVFaHosfmYeXr2+8wPw060E2hsQ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w9zD+4Bvl7&#10;z25nkVmxA3qoebD6jvzDeb793zcMYG6enyWdE/bjWnlXlRWh6LH5mHl69vvMD8NOtBNobEIAAAAA&#10;AAAAAAAAAAAAAAAAAAAAAAAAAAAAAAAAACsTejzkvLl721D7K3fGnZ1Bv+W10n/mlY37tc9os7G4&#10;mAAAAAAAAAAAAAAAAAAAAAAAAAAAAAAAAAAAAAAAw9zD+4Bvl7z25nkVmxA3qoebD6jvzDeb793z&#10;cMYG6enyWdE/bjWnlXlRWh6LH5mHl69vvMD8NOtBNobEI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MPcw/uAb5e&#10;89uZ5FZsQN6qHmw+o78w3m+/d83DGBunp8lnRP241p5V5UVoeix+Zh5evb7zA/DTrQTaGxCAAAAA&#10;AAAAAAAAAAAAAAAAAAAAAAAAAAAAAAAAAArE3o85Ly5e9tQ+yt3xp2dQb/ltdJ/5pWN+7XPaLOxu&#10;JgAAAAAAAAAAAAAAAAAAAAAAAAAAAAAAAAAAAAAAMPcw/uAb5e89uZ5FZsQN6qHmw+o78w3m+/d8&#10;3DGBunp8lnRP241p5V5UVoeix+Zh5evb7zA/DTrQTaGxC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DD3MP7gG+X&#10;vPbmeRWbEDeqh5sPqO/MN5vv3fNwxgbp6fJZ0T9uNaeVeVFaHosfmYeXr2+8wPw060E2hsQgAAAA&#10;AAAAAAAAAAAAAAAAAAAAAAAAAAAAAAAAAAKxN6POS8uXvbUPsrd8adnUG/5bXSf+aVjfu1z2izsb&#10;iYAAAAAAAAAAAAAAAAAAAAAAAAAAAAAAAAAAAAAADD3MP7gG+XvPbmeRWbEDeqh5sPqO/MN5vv3f&#10;Nwxgbp6fJZ0T9uNaeVeVFaHosfmYeXr2+8wPw060E2hsQ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w9zD+4Bvl&#10;7z25nkVmxA3qoebD6jvzDeb793zcMYG6enyWdE/bjWnlXlRWh6LH5mHl69vvMD8NOtBNobEIAAAA&#10;AAAAAAAAAAAAAAAAAAAAAAAAAAAAAAAAAACsTejzkvLl721D7K3fGnZ1Bv8AltdJ/wCaVjfu1z2i&#10;zsbiYAAAAAAAAAAAAAAAAAAAAAAAAAAAAAAAAAAAAAADD3MP7gG+XvPbmeRWbEDeqh5sPqO/MN5v&#10;v3fNwxgbp6fJZ0T9uNaeVeVFaHosfmYeXr2+8wPw060E2hsQg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w9zD+4&#10;Bvl7z25nkVmxA3qoebD6jvzDeb793zcMYG6enyWdE/bjWnlXlRWh6LH5mHl69vvMD8NOtBNobEIA&#10;AAAAAAAAAAAAAAAAAAAAAAAAAAAAAAAAAAAAACsTejzkvLl721D7K3fGnZ1Bv+W10n/mlY37tc9o&#10;s7G4mAAAAAAAAAAAAAAAAAAAAAAAAAAAAAAAAAAAAAAAw9zD+4Bvl7z25nkVmxA3qoebD6jvzDeb&#10;793zcMYG6enyWdE/bjWnlXlRWh6LH5mHl69vvMD8NOtBNobEI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MPcw/u&#10;Ab5e89uZ5FZsQN6qHmw+o78w3m+/d83DGBunp8lnRP241p5V5UVoeix+Zh5evb7zA/DTrQTaGxCA&#10;AAAAAAAAAAAAAAAAAAAAAAAAAAAAAAAAAAAAAArE3o85Ly5e9tQ+yt3xp2dQb/ltdJ/5pWN+7XPa&#10;LOxuJgAAAAAAAAAAAAAAAAAAAAAAAAAAAAAAAAAAAAAAMPcw/uAb5e89uZ5FZsQN6qHmw+o78w3m&#10;+/d83DGBunp8lnRP241p5V5UVoeix+Zh5evb7zA/DTrQTaGxC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D3MP7&#10;gG+XvPbmeRWbEDeqh5sPqO/MN5vv3fNwxgbp6fJZ0T9uNaeVeVFaHosfmYeXr2+8wPw060E2hsQg&#10;AAAAAAAAAAAAAAAAAAAAAAAAAAAAAAAAAAAAAAKxN6POS8uXvbUPsrd8adnUG/5bXSf+aVjfu1z2&#10;izsbiYAAAAAAAAAAAAAAAAAAAAAAAAAAAAAAAAAAAAAADD3MP7gG+XvPbmeRWbEDeqh5sPqO/MN5&#10;vv3fNwxgbp6fJZ0T9uNaeVeVFaHosfmYeXr2+8wPw060E2hsQ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w9zD+&#10;4Bvl7z25nkVmxA3qoebD6jvzDeb793zcMYG6enyWdE/bjWnlXlRWh6LH5mHl69vvMD8NOtBNobEI&#10;AAAAAAAAAAAAAAAAAAAAAAAAAAAAAAAAAAAAAACsTejzkvLl721D7K3fGnZ1Bv8AltdJ/wCaVjfu&#10;1z2izsbiYAAAAAAAAAAAAAAAAAAAAAAAAAAAAAAAAAAAAAADD3MP7gG+XvPbmeRWbEDeqh5sPqO/&#10;MN5vv3fNwxgbp6fJZ0T9uNaeVeVFaHosfmYeXr2+8wPw060E2hsQg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w9&#10;zD+4Bvl7z25nkVmxA3qoebD6jvzDeb793zcMYG6enyWdE/bjWnlXlRWh6LH5mHl69vvMD8NOtBNo&#10;bEIAAAAAAAAAAAAAAAAAAAAAAAAAAAAAAAAAAAAAACsTejzkvLl721D7K3fGnZ1Bv+W10n/mlY37&#10;tc9os7G4mAAAAAAAAAAAAAAAAAAAAAAAAAAAAAAAAAAAAAAAw9zD+4Bvl7z25nkVmxA3qoebD6jv&#10;zDeb793zcMYG6enyWdE/bjWnlXlRWh6LH5mHl69vvMD8NOtBNobEI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MP&#10;cw/uAb5e89uZ5FZsQN6qHmw+o78w3m+/d83DGBunp8lnRP241p5V5UVoeix+Zh5evb7zA/DTrQTa&#10;GxCAAAAAAAAAAAAAAAAAAAAAAAAAAAAAAAAAAAAAAArE3o85Ly5e9tQ+yt3xp2dQb/ltdJ/5pWN+&#10;7XPaLOxuJgAAAAAAAAAAAAAAAAAAAAAAAAAAAAAAAAAAAAAAMPcw/uAb5e89uZ5FZsQN6qHmw+o7&#10;8w3m+/d83DGBunp8lnRP241p5V5UVoeix+Zh5evb7zA/DTrQTaGxC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D&#10;3MP7gG+XvPbmeRWbEDeqh5sPqO/MN5vv3fNwxgbp6fJZ0T9uNaeVeVFaHosfmYeXr2+8wPw060E2&#10;hsQgAAAAAAAAAAAAAAAAAAAAAAAAAAAAAAAAAAAAAAKxN6POS8uXvbUPsrd8adnUG/5bXSf+aVjf&#10;u1z2izsbiYAAAAAAAAAAAAAAAAAAAAAAAAAAAAAAAAAAAAAADD3MP7gG+XvPbmeRWbEDeqh5sPqO&#10;/MN5vv3fNwxgbp6fJZ0T9uNaeVeVFaHosfmYeXr2+8wPw060E2hsQ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w&#10;9zD+4Bvl7z25nkVmxA3qoebD6jvzDeb793zcMYG6enyWdE/bjWnlXlRWh6LH5mHl69vvMD8NOtBN&#10;obEIAAAAAAAAAAAAAAAAAAAAAAAAAAAAAAAAAAAAAACsTejzkvLl721D7K3fGnZ1Bv8AltdJ/wCa&#10;Vjfu1z2izsbiYAAAAAAAAAAAAAAAAAAAAAAAAAAAAAAAAAAAAAADD3MP7gG+XvPbmeRWbEDeqh5s&#10;PqO/MN5vv3fNwxgbp6fJZ0T9uNaeVeVFaHosfmYeXr2+8wPw060E2hsQg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w9zD+4Bvl7z25nkVmxA3qoebD6jvzDeb793zcMYG6enyWdE/bjWnlXlRWh6LH5mHl69vvMD8NO&#10;tBNobEIAAAAAAAAAAAAAAAAAAAAAAAAAAAAAAAAAAAAAACsTejzkvLl721D7K3fGnZ1Bv+W10n/m&#10;lY37tc9os7G4mAAAAAAAAAAAAAAAAAAAAAAAAAAAAAAAAAAAAAAAw9zD+4Bvl7z25nkVmxA3qoeb&#10;D6jvzDeb793zcMYG6enyWdE/bjWnlXlRWh6LH5mHl69vvMD8NOtBNobEI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MPcw/uAb5e89uZ5FZsQN6qHmw+o78w3m+/d83DGBunp8lnRP241p5V5UVoeix+Zh5evb7zA/DT&#10;rQTaGxCAAAAAAAAAAAAAAAAAAAAAAAAAAAAAAAAAAAAAAArE3o85Ly5e9tQ+yt3xp2dQb/ltdJ/5&#10;pWN+7XPaLOxuJgAAAAAAAAAAAAAAAAAAAAAAAAAAAAAAAAAAAAAAMPcw/uAb5e89uZ5FZsQN6qHm&#10;w+o78w3m+/d83DGBunp8lnRP241p5V5UVoeix+Zh5evb7zA/DTrQTaGxC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D3MP7gG+XvPbmeRWbEDeqh5sPqO/MN5vv3fNwxgbp6fJZ0T9uNaeVeVFaHosfmYeXr2+8wPw0&#10;60E2hsQgAAAAAAAAAAAAAAAAAAAAAAAAAAAAAAAAAAAAAAKxN6POS8uXvbUPsrd8adnUG/5bXSf+&#10;aVjfu1z2izsbiYAAAAAAAAAAAAAAAAAAAAAAAAAAAAAAAAAAAAAADD3MP7gG+XvPbmeRWbEDeqh5&#10;sPqO/MN5vv3fNwxgbp6fJZ0T9uNaeVeVFaHosfmYeXr2+8wPw060E2hsQ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w9zD+4Bvl7z25nkVmxA3qoebD6jvzDeb793zcMYG6enyWdE/bjWnlXlRWh6LH5mHl69vvMD8N&#10;OtBNobEIAAAAAAAAAAAAAAAAAAAAAAAAAAAAAAAAAAAAAACsTejzkvLl721D7K3fGnZ1Bv8AltdJ&#10;/wCaVjfu1z2izsbiYAAAAAAAAAAAAAAAAAAAAAAAAAAAAAAAAAAAAAADD3MP7gG+XvPbmeRWbEDe&#10;qh5sPqO/MN5vv3fNwxgbp6fJZ0T9uNaeVeVFaHosfmYeXr2+8wPw060E2hsQg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w9zD+4Bvl7z25nkVmxA3qoebD6jvzDeb793zcMYG6enyWdE/bjWnlXlRWh6LH5mHl69vvM&#10;D8NOtBNobEIAAAAAAAAAAAAAAAAAAAAAAAAAAAAAAAAAAAAAACsTejzkvLl721D7K3fGnZ1Bv+W1&#10;0n/mlY37tc9os7G4mAAAAAAAAAAAAAAAAAAAAAAAAAAAAAAAAAAAAAAAw9zD+4Bvl7z25nkVmxA3&#10;qoebD6jvzDeb793zcMYG6enyWdE/bjWnlXlRWh6LH5mHl69vvMD8NOtBNobEI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MPcw/uAb5e89uZ5FZsQN6qHmw+o78w3m+/d83DGBunp8lnRP241p5V5UVoeix+Zh5evb7z&#10;A/DTrQTaGxCAAAAAAAAAAAAAAAAAAAAAAAAAAAAAAAAAAAAAAArE3o85Ly5e9tQ+yt3xp2dQb/lt&#10;dJ/5pWN+7XPaLOxuJgAAAAAAAAAAAAAAAAAAAAAAAAAAAAAAAAAAAAAAMPcw/uAb5e89uZ5FZsQN&#10;6qHmw+o78w3m+/d83DGBunp8lnRP241p5V5UVoeix+Zh5evb7zA/DTrQTaGxC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D3MP7gG+XvPbmeRWbEDeqh5sPqO/MN5vv3fNwxgbp6fJZ0T9uNaeVeVFaHosfmYeXr2+8&#10;wPw060E2hsQgAAAAAAAAAAAAAAAAAAAAAAAAAAAAAAAAAAAAAAKxN6POS8uXvbUPsrd8adnUG/5b&#10;XSf+aVjfu1z2izsbiYAAAAAAAAAAAAAAAAAAAAAAAAAAAAAAAAAAAAAADD3MP7gG+XvPbmeRWbED&#10;eqh5sPqO/MN5vv3fNwxgbp6fJZ0T9uNaeVeVFaHosfmYeXr2+8wPw060E2hsQg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w9zD+4Bvl7z25nkVmxA3qoebD6jvzDeb793zcMYG6enyWdE/bjWnlXlRWh6LH5mHl69vv&#10;MD8NOtBNobEIAAAAAAAAAAAAAAAAAAAAAAAAAAAAAAAAAAAAAACsTejzkvLl721D7K3fGnZ1Bv8A&#10;ltdJ/wCaVjfu1z2izsbiYAAAAAAAAAAAAAAAAAAAAAAAAAAAAAAAAAAAAAADD3MP7gG+XvPbmeRW&#10;bEDeqh5sPqO/MN5vv3fNwxgbp6fJZ0T9uNaeVeVFaHosfmYeXr2+8wPw060E2hsQ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w9zD+4Bvl7z25nkVmxA3qoebD6jvzDeb793zcMYG6enyWdE/bjWnlXlRWh6LH5mHl6&#10;9vvMD8NOtBNobEIAAAAAAAAAAAAAAAAAAAAAAAAAAAAAAAAAAAAAACsTejzkvLl721D7K3fGnZ1B&#10;v+W10n/mlY37tc9os7G4mAAAAAAAAAAAAAAAAAAAAAAAAAAAAAAAAAAAAAAAw9zD+4Bvl7z25nkV&#10;mxA3qoebD6jvzDeb793zcMYG6enyWdE/bjWnlXlRWh6LH5mHl69vvMD8NOtBNobEI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MPcw/uAb5e89uZ5FZsQN6qHmw+o78w3m+/d83DGBunp8lnRP241p5V5UVoeix+Zh5e&#10;vb7zA/DTrQTaGxCAAAAAAAAAAAAAAAAAAAAAAAAAAAAAAAAAAAAAAArE3o85Ly5e9tQ+yt3xp2dQ&#10;b/ltdJ/5pWN+7XPaLOxuJgAAAAAAAAAAAAAAAAAAAAAAAAAAAAAAAAAAAAAAMPcw/uAb5e89uZ5F&#10;ZsQN6qHmw+o78w3m+/d83DGBunp8lnRP241p5V5UVoeix+Zh5evb7zA/DTrQTaGxC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h7mH9wDfL3ntzPIrNiBvVQ82H1HfmG8337vm4YwN09Pks6J+3GtPKvKitD0WPzMPL17feYH4ada&#10;CbQ2IQAAAAAAAAAAAAAAAAAAAAAAAAAAAAAAAAAAAAAAFYm9HnJeXL3tqH2Vu+NOzqDf8trpP/NK&#10;xv3a57RZ2NxM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Ye5h/cA3y957czyKzYgb1UPNh9R35hvN9+75uGMDdPT5LOiftxrTyryorQ9Fj8zDy9e33mB+GnWg&#10;m0NiEAAAAAAAAAAAAAAAAAAAAAAAAAAAAAAAAAAAAAABWJvR5yXly97ah9lbvjTs6g3/AC2uk/8A&#10;NKxv3a57RZ2NxM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Ye5h/cA3y957czyKzYgb1UPNh9R35hvN9+75uGMDdPT5LOiftxrTyryorQ9Fj8zDy9e33mB+Gn&#10;Wgm0NiEAAAAAAAAAAAAAAAAAAAAAAAAAAAAAAAAAAAAAABWJvR5yXly97ah9lbvjTs6g3/La6T/z&#10;Ssb92ue0WdjcT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HuYf3AN8vee3M8is2IG9VDzYfUd+Ybzffu+bhjA3T0+Szon7ca08q8qK0PRY/Mw8vXt95gfhp1&#10;oJtDYhAAAAAAAAAAAAAAAAAAAAAAAAAAAAAAAAAAAAAAAVib0ecl5cve2ofZW7407OoN/wAtrpP/&#10;ADSsb92ue0WdjcT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GHuYf3AN8vee3M8is2IG9VDzYfUd+Ybzffu+bhjA3T0+Szon7ca08q8qK0PRY/Mw8vXt95gfh&#10;p1oJtDYhAAAAAAAAAAAAAAAAAAAAAAAAAAAAAAAAAAAAAAAVib0ecl5cve2ofZW7407OoN/y2uk/&#10;80rG/drntFnY3Ew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h7mH9wDfL3ntzPIrNiBvVQ82H1HfmG8337vm4YwN09Pks6J+3GtPKvKitD0WPzMPL17feYH4a&#10;daCbQ2IQAAAAAAAAAAAAAAAAAAAAAAAAAAAAAAAAAAAAAAFYm9HnJeXL3tqH2Vu+NOzqDf8ALa6T&#10;/wA0rG/drntFnY3E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h7mH9wDfL3ntzPIrNiBvVQ82H1HfmG8337vm4YwN09Pks6J+3GtPKvKitD0WPzMPL17feYH&#10;4adaCbQ2IQAAAAAAAAAAAAAAAAAAAAAAAAAAAAAAAAAAAAAAFYm9HnJeXL3tqH2Vu+NOzqDf8trp&#10;P/NKxv3a57RZ2NxM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Ye5h/cA3y957czyKzYgb1UPNh9R35hvN9+75uGMDdPT5LOiftxrTyryorQ9Fj8zDy9e33mB+&#10;GnWgm0NiEAAAAAAAAAAAAAAAAAAAAAAAAAAAAAAAAAAAAAABWJvR5yXly97ah9lbvjTs6g3/AC2u&#10;k/8ANKxv3a57RZ2NxM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Ye5h/cA3y957czyKzYgb1UPNh9R35hvN9+75uGMDdPT5LOiftxrTyryorQ9Fj8zDy9e33m&#10;B+GnWgm0NiEAAAAAAAAAAAAAAAAAAAAAAAAAAAAAAAAAAAAAABWJvR5yXly97ah9lbvjTs6g3/La&#10;6T/zSsb92ue0WdjcT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HuYf3AN8vee3M8is2IG9VDzYfUd+Ybzffu+bhjA3T0+Szon7ca08q8qK0PRY/Mw8vXt95g&#10;fhp1oJtDYhAAAAAAAAAAAAAAAAAAAAAAAAAAAAAAAAAAAAAAAVib0ecl5cve2ofZW7407OoN/wAt&#10;rpP/ADSsb92ue0WdjcT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GHuYf3AN8vee3M8is2IG9VDzYfUd+Ybzffu+bhjA3T0+Szon7ca08q8qK0PRY/Mw8vXt9&#10;5gfhp1oJtDYhAAAAAAAAAAAAAAAAAAAAAAAAAAAAAAAAAAAAAAAVib0ecl5cve2ofZW7407OoN/y&#10;2uk/80rG/drntFnY3E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h7mH9wDfL3ntzPIrNiBvVQ82H1HfmG8337vm4YwN09Pks6J+3GtPKvKitD0WPzMPL17fe&#10;YH4adaCbQ2IQAAAAAAAAAAAAAAAAAAAAAAAAAAAAAAAAAAAAAAFYm9HnJeXL3tqH2Vu+NOzqDf8A&#10;La6T/wA0rG/drntFnY3E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h7mH9wDfL3ntzPIrNiBvVQ82H1HfmG8337vm4YwN09Pks6J+3GtPKvKitD0WPzMPL17&#10;feYH4adaCbQ2IQAAAAAAAAAAAAAAAAAAAAAAAAAAAAAAAAAAAAAAFYm9HnJeXL3tqH2Vu+NOzqDf&#10;8trpP/NKxv3a57RZ2NxM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Ye5h/cA3y957czyKzYgb1UPNh9R35hvN9+75uGMDdPT5LOiftxrTyryorQ9Fj8zDy9e3&#10;3mB+GnWgm0NiEAAAAAAAAAAAAAAAAAAAAAAAAAAAAAAAAAAAAAABWJvR5yXly97ah9lbvjTs6g3/&#10;AC2uk/8ANKxv3a57RZ2NxM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Ye5h/cA3y957czyKzYgb1UPNh9R35hvN9+75uGMDdPT5LOiftxrTyryorQ9Fj8zDy9&#10;e33mB+GnWgm0NiEAAAAAAAAAAAAAAAAAAAAAAAAAAAAAAAAAAAAAABWJvR5yXly97ah9lbvjTs6g&#10;3/La6T/zSsb92ue0WdjcT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HuYf3AN8vee3M8is2IG9VDzYfUd+Ybzffu+bhjA3T0+Szon7ca08q8qK0PRY/Mw8vX&#10;t95gfhp1oJtDYhAAAAAAAAAAAAAAAAAAAAAAAAAAAAAAAAAAAAAAAVib0ecl5cve2ofZW7407OoN&#10;/wAtrpP/ADSsb92ue0WdjcT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GHuYf3AN8vee3M8is2IG9VDzYfUd+Ybzffu+bhjA3T0+Szon7ca08q8qK0PRY/Mw8&#10;vXt95gfhp1oJtDYhAAAAAAAAAAAAAAAAAAAAAAAAAAAAAAAAAAAAAAAVib0ecl5cve2ofZW7407O&#10;oN/y2uk/80rG/drntFnY3Ew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h7mH9wDfL3ntzPIrNiBvVQ82H1HfmG8337vm4YwN09Pks6J+3GtPKvKitD0WPzMPL&#10;17feYH4adaCbQ2IQAAAAAAAAAAAAAAAAAAAAAAAAAAAAAAAAAAAAAAFYm9HnJeXL3tqH2Vu+NOzq&#10;Df8ALa6T/wA0rG/drntFnY3Ew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Bh7mH9wDfL3ntzPIrNiBvVQ82H1HfmG8337vm4YwN09Pks6J+3GtPKvKitD0WPzM&#10;PL17feYH4adaCbQ2IQAAAAAAAAAAAAAAAAAAAAAAAAAAAAAAAAAAAAAAFYm9HnJeXL3tqH2Vu+NO&#10;zqDf8trpP/NKxv3a57RZ2NxM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Ye5h/cA3y957czyKzYgb1UPNh9R35hvN9+75uGMDdPT5LOiftxrTyryorQ9Fj8zD&#10;y9e33mB+GnWgm0NiEAAAAAAAAAAAAAAAAAAAAAAAAAAAAAAAAAAAAAABWJvR5yXly97ah9lbvjTs&#10;6g3/AC2uk/8ANKxv3a57RZ2NxM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e5h/cA3y957czyKzYgb1UPNh9R35hvN9+75uGMDdPT5LOiftxrTyryorQ9Fj8&#10;zDy9e33mB+GnWgm0NiEAAAAAAAAAAAAAAAAAAAAAAAAAAAAAAAAAAAAAABWJvR5yXly97ah9lbvj&#10;Ts6g3/La6T/zSsb92ue0WdjcT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GHuYf3AN8vee3M8is2IG9VDzYfUd+Ybzffu+bhjA3T0+Szon7ca08q8qK0PRY/M&#10;w8vXt95gfhp1oJtDYhAAAAAAAAAAAAAAAAAAAAAAAAAAAAAAAAAAAAAAAVib0ecl5cve2ofZW740&#10;7OoN/wAtrpP/ADSsb92ue0WdjcT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GHuYf3AN8vee3M8is2IG9VDzYfUd+Ybzffu+bhjA3T0+Szon7ca08q8qK0PRY&#10;/Mw8vXt95gfhp1oJtDYhAAAAAAAAAAAAAAAAAAAAAAAAAAAAAAAAAAAAAAAVib0ecl5cve2ofZW7&#10;407OoN/y2uk/80rG/drntFnY3Ew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Bh7mH9wDfL3ntzPIrNiBvVQ82H1HfmG8337vm4YwN09Pks6J+3GtPKvKitD0WP&#10;zMPL17feYH4adaCbQ2IQAAAAAAAAAAAAAAAAAAAAAAAAAAAAAAAAAAAAAAFYm9HnJeXL3tqH2Vu+&#10;NOzqDf8ALa6T/wA0rG/drntFnY3Ew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Bh7mH9wDfL3ntzPIrNiBvVQ82H1HfmG8337vm4YwN09Pks6J+3GtPKvKitD0&#10;WPzMPL17feYH4adaCbQ2IQAAAAAAAAAAAAAAAAAAAAAAAAAAAAAAAAAAAAAAFYm9HnJeXL3tqH2V&#10;u+NOzqDf8trpP/NKxv3a57RZ2NxM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Ye5h/cA3y957czyKzYgb1UPNh9R35hvN9+75uGMDdPT5LOiftxrTyryorQ9F&#10;j8zDy9e33mB+GnWgm0NiEAAAAAAAAAAAAAAAAAAAAAAAAAAAAAAAAAAAAAABWJvR5yXly97ah9lb&#10;vjTs6g3/AC2uk/8ANKxv3a57RZ2NxM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Ye5h/cA3y957czyKzYgb1UPNh9R35hvN9+75uGMDdPT5LOiftxrTyryorQ&#10;9Fj8zDy9e33mB+GnWgm0NiEAAAAAAAAAAAAAAAAAAAAAAAAAAAAAAAAAAAAAABWJvR5yXly97ah9&#10;lbvjTs6g3/La6T/zSsb92ue0WdjcT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HuYf3AN8vee3M8is2IG9VDzYfUd+Ybzffu+bhjA3T0+Szon7ca08q8qK0P&#10;RY/Mw8vXt95gfhp1oJtDYhAAAAAAAAAAAAAAAAAAAAAAAAAAAAAAAAAAAAAAAVib0ecl5cve2ofZ&#10;W7407OoN/wAtrpP/ADSsb92ue0WdjcT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GHuYf3AN8vee3M8is2IG9VDzYfUd+Ybzffu+bhjA3T0+Szon7ca08q8qK&#10;0PRY/Mw8vXt95gfhp1oJtDYhAAAAAAAAAAAAAAAAAAAAAAAAAAAAAAAAAAAAAAAVib0ecl5cve2o&#10;fZW7407OoN/y2uk/80rG/drntFnY3Ew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h7mH9wDfL3ntzPIrNiBvVQ82H1HfmG8337vm4YwN09Pks6J+3GtPKvKit&#10;D0WPzMPL17feYH4adaCbQ2IQAAAAAAAAAAAAAAAAAAAAAAAAAAAAAAAAAAAAAAFYm9HnJeXL3tqH&#10;2Vu+NOzqDf8ALa6T/wA0rG/drntFnY3Ew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Bh7mH9wDfL3ntzPIrNiBvVQ82H1HfmG8337vm4Yw&#10;N09Pks6J+3GtPKvKitD0WPzMPL17feYH4adaCbQ2I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Ye5h/&#10;cA3y957czyKzYgb1UPNh9R35hvN9+75uGMDdPT5LOiftxrTyryorQ9Fj8zDy9e33mB+GnWgm0Ni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GHuYf3AN8vee3M8is2IG9VDzYfUd+Ybzffu+bhjA3T0+Szo&#10;n7ca08q8qK0PRY/Mw8vXt95gfhp1oJtDYh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h7mH9wDfL3nt&#10;zPIrNiBvVQ82H1HfmG8337vm4YwN09Pks6J+3GtPKvKitD0WPzMPL17feYH4adaCbQ2IQ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Ye5h/cA3y957czyKzYgb1UPNh9R35hvN9+75uGMDdPT5LOiftxrTyr&#10;yorQ9Fj8zDy9e33mB+GnWgm0Ni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GHuYf3AN8vee3M8is2IG&#10;9VDzYfUd+Ybzffu+bhjA3T0+Szon7ca08q8qK0PRY/Mw8vXt95gfhp1oJtDYh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Bh7mH9wDfL3ntzPIrNiBvVQ82H1HfmG8337vm4YwN09Pks6J+3GtPKvKitD0WP&#10;zMPL17feYH4adaCbQ2IQ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Ye5h/cA3y957czyKzYgb1UPNh9R&#10;35hvN9+75uGMDdPT5LOiftxrTyryorQ9Fj8zDy9e33mB+GnWgm0NiE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GHuYf3AN8vee3M8is2IG9VDzYfUd+Ybzffu+bhjA3T0+Szon7ca08q8qK0PRY/Mw8vXt9&#10;5gfhp1oJtDYh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h7mH9wDfL3ntzPIrNiBvVQ82H1HfmG8337&#10;vm4YwN09Pks6J+3GtPKvKitD0WPzMPL17feYH4adaCbQ2IQ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Ye5h/cA3y957czyKzYgb1UPNh9R35hvN9+75uGMDdPT5LOiftxrTyryorQ9Fj8zDy9e33mB+GnWg&#10;m0NiE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GHuYf3AN8vee3M8is2IG9VDzYfUd+Ybzffu+bhjA3T&#10;0+Szon7ca08q8qK0PRY/Mw8vXt95gfhp1oJtDYh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Bh7mH9wD&#10;fL3ntzPIrNiBvVQ82H1HfmG8337vm4YwN09Pks6J+3GtPKvKitD0WPzMPL17feYH4adaCbQ2I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Ye5h/cA3y957czyKzYgb1UPNh9R35hvN9+75uGMDdPT5LOift&#10;xrTyryorQ9Fj8zDy9e33mB+GnWgm0NiE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GHuYf3AN8vee3M8&#10;is2IG9VDzYfUd+Ybzffu+bhjA3T0+Szon7ca08q8qK0PRY/Mw8vXt95gfhp1oJtDYh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h7mH9wDfL3ntzPIrNiBvVQ82H1HfmG8337vm4YwN09Pks6J+3GtPKvKi&#10;tD0WPzMPL17feYH4adaCbQ2IQ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Ye5h/cA3y957czyKzYgb1U&#10;PNh9R35hvN9+75uGMDdPT5LOiftxrTyryorQ9Fj8zDy9e33mB+GnWgm0Ni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GHuYf3AN8vee3M8is2IG9VDzYfUd+Ybzffu+bhjA3T0+Szon7ca08q8qK0PRY/Mw&#10;8vXt95gfhp1oJtDYh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h7mH9wDfL3ntzPIrNiBvVQ82H1Hfm&#10;G8337vm4YwN09Pks6J+3GtPKvKitD0WPzMPL17feYH4adaCbQ2IQ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Ye5h/cA3y957czyKzYgb1UPNh9R35hvN9+75uGMDdPT5LOiftxrTyryorQ9Fj8zDy9e33mB&#10;+GnWgm0NiE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GHuYf3AN8vee3M8is2IG9VDzYfUd+Ybzffu+b&#10;hjA3T0+Szon7ca08q8qK0PRY/Mw8vXt95gfhp1oJtDYh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Bh7&#10;mH9wDfL3ntzPIrNiBvVQ82H1HfmG8337vm4YwN09Pks6J+3GtPKvKitD0WPzMPL17feYH4adaCbQ&#10;2IQ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Ye5h/cA3y957czyKzYgb1UPNh9R35hvN9+75uGMDdPT5&#10;LOiftxrTyryorQ9Fj8zDy9e33mB+GnWgm0NiE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GHuYf3AN8v&#10;ee3M8is2IG9VDzYfUd+Ybzffu+bhjA3T0+Szon7ca08q8qK0PRY/Mw8vXt95gfhp1oJtDYh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Bh7mH9wDfL3ntzPIrNiBvVQ82H1HfmG8337vm4YwN09Pks6J+3Gt&#10;PKvKitD0WPzMPL17feYH4adaCbQ2I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Ye5h/cA3y957czyKz&#10;Ygb1UPNh9R35hvN9+75uGMDdPT5LOiftxrTyryorQ9Fj8zDy9e33mB+GnWgm0NiE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GHuYf3AN8vee3M8is2IG9VDzYfUd+Ybzffu+bhjA3T0+Szon7ca08q8qK0P&#10;RY/Mw8vXt95gfhp1oJtDYh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Bh7mH9wDfL3ntzPIrNiBvVQ82&#10;H1HfmG8337vm4YwN09Pks6J+3GtPKvKitD0WPzMPL17feYH4adaCbQ2IQ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Ye5h/cA3y957czyKzYgb1UPNh9R35hvN9+75uGMDdPT5LOiftxrTyryorQ9Fj8zDy9&#10;e33mB+GnWgm0NiE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GHuYf3AN8vee3M8is2IG9VDzYfUd+Ybz&#10;ffu+bhjA3T0+Szon7ca08q8qK0PRY/Mw8vXt95gfhp1oJtDYh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F3PvufNtvy8aktLK47jNbhX&#10;FHQWN7M0YVZbTLUbivqGtCWX13dfg/aXFCM/ghJUuJPDxjCETX19Jo5xavKZ0rd2sJp/Kex24PNJ&#10;k7Dlo0n3NWaW8p4TXFhlMjunfS0qX16FnHa7BZXHzVuMklG6ydvxm7U8ks5krlV2rk2e2K0HpKrb&#10;9xmrjF09R6p7UnYrTak1DLJkchQr8IxhNPipKtOxlmhw7VO1ljGHHiJc9Ffktt+Q3ptctWx97jPY&#10;3cLJ6Ott195Y1aMKN/V3a3TpUNWaoxuS7M81OtcaKt7y105SqSwl7y0w1GaMO1GaMSQ4tR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BVhzPU470c6GwGx8IeOaf0hRpav1RZzTf9tPGvWq6izNpeScIyxhX&#10;03pi1pU5pvDxvYyy8IzR7RpddYu1qdQT0gbpg9OmEns9tdsVYWO+m8eCqVIRxNebJX97utr7Cagt&#10;uxNQmp5DaTZ7D2dtUrRjN29QTUaUJJq0Y1S08boo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rrlkk&#10;/OJzwc0W5teWpcUdIzXeisfWn4zU6U/svQ01jrmnNDjCWNXD6Ery04RjDjTqzcZeMPAaafR8t4c1&#10;XpF3WU5v8hTucrj9ja2b5e9L31ft1bS0rQ11jto9K5a2ryRnkpzXmg+WzIU7SSaeXtWl5VjGn25f&#10;rZaKNy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Mbby+5But722ufJfKCJPP58hHnW+aTz&#10;H/A5rIRV6cHyZsZ7cdW/ZVuKWPRNPNA6N9/nfD7t4wTzGy6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DG28vuQbre9trnyXygiTz+fIR51vmk8x/wADmshFXpwfJmxntx1b9lW4pY9E080Do33+d8Pu3jBP&#10;MbLo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bby+5But722ufJfKCJPP58hHnW+aTzH/A5rIRV6cHy&#10;ZsZ7cdW/ZVuKWPRNPNA6N9/nfD7t4wTzGy6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DG28vuQbre9t&#10;rnyXygiTz+fIR51vmk8x/wADmshFXpwfJmxntx1b9lW4pY9E080Do33+d8Pu3jBPMbLo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Mbby+5But722ufJfKCJPP58hHnW+aTzH/A5rIRV6cHyZsZ7cdW/ZVuK&#10;WPRNPNA6N9/nfD7t4wTzGy6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DG28vuQbre9trnyXygiTz+fI&#10;R51vmk8x/wADmshFXpwfJmxntx1b9lW4pY9E080Do33+d8Pu3jBPMbLo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Mbby+5But722ufJfKCJPP58hHnW+aTzH/A5rIRV6cHyZsZ7cdW/ZVuKWPRNPNA6N9/n&#10;fD7t4wTzGy6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DG28vuQbre9trnyXygiTz+fIR51vmk8x/wAD&#10;mshFXpwfJmxntx1b9lW4pY9E080Do33+d8Pu3jBPMbLo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Mbb&#10;y+5But722ufJfKCJPP58hHnW+aTzH/A5rIRV6cHyZsZ7cdW/ZVuKWPRNPNA6N9/nfD7t4wTzGy6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DG28vuQbre9trnyXygiTz+fIR51vmk8x/wADmshFXpwfJmxn&#10;tx1b9lW4pY9E080Do33+d8Pu3jBPMbLo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bby+5But722ufJ&#10;fKCJPP58hHnW+aTzH/A5rIRV6cHyZsZ7cdW/ZVuKWPRNPNA6N9/nfD7t4wTzGy6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rB51IezvM3yZaW&#10;n7U9Glre3yNelGElOTxbIa10XJeRkrcI1Jqs9rgpodmPghGWXh4ZojTk9ISpx3J6wXQA2ar95c46&#10;05iMXqjJWM8ttbUPYjVHMHy/W+oKlvfQkmual3Xw23NSHdz8ZJI06fYh2qk4s+G42AAAAAAAAAAA&#10;AAAAAAAAAAAAAAAAAAAAAAAAAAAAxtvL7kG63vba58l8oIk8/nyEedb5pPMf8DmshFXpwfJmxntx&#10;1b9lW4pY9E080Do33+d8Pu3jBPMbLo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rD5r/lmcn/ANuMb5YWo07Ott5/voPe33Snw7YUWeDcTAAAAAAAAAAAAAAA&#10;AAAAAAAAAAAAAAAAAAAAAAAAY23l9yDdb3ttc+S+UESefz5CPOt80nmP+BzWQir04PkzYz246t+y&#10;rcUseiaeaB0b7/O+H3bxgnmNl0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Vh81/yzOT/AO3GN8sLUadnW28/30Hvb7pT4dsKLPBuJgAAAAAAAAAAAAAAAAAA&#10;AAAAAAAAAAAAAAAAAAAAMbby+5But722ufJfKCJPP58hHnW+aTzH/A5rIRV6cHyZsZ7cdW/ZVuKW&#10;PRNPNA6N9/nfD7t4wTzGy6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Kw+a/5ZnJ/9uMb5YWo07Ott5/voPe33Snw7YUWeDcTAAAAAAAAAAAAAAAAAAAAAAAA&#10;AAAAAAAAAAAAAAAY23l9yDdb3ttc+S+UESefz5CPOt80nmP+BzWQir04PkzYz246t+yrcUseiaea&#10;B0b7/O+H3bxgnmNl0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Vh81/yzOT/7cY3ywtRp2dbbz/fQe9vulPh2wos8G4mAAAAAAAAAAAAAAAAAAAAAAAAAAAAA&#10;AAAAAAAAAAxtvL7kG63vba58l8oIk8/nyEedb5pPMf8AA5rIRV6cHyZsZ7cdW/ZVuKWPRNPNA6N9&#10;/nfD7t4wTzGy6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">
              <v:fill type="frame" o:title="" recolor="t" rotate="t" r:id="rId4"/>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FACB"/>
    <w:multiLevelType w:val="hybridMultilevel"/>
    <w:tmpl w:val="15C451EC"/>
    <w:lvl w:ilvl="0" w:tplc="1CC661B8">
      <w:start w:val="1"/>
      <w:numFmt w:val="bullet"/>
      <w:lvlText w:val=""/>
      <w:lvlJc w:val="left"/>
      <w:pPr>
        <w:ind w:left="720" w:hanging="360"/>
      </w:pPr>
      <w:rPr>
        <w:rFonts w:ascii="Symbol" w:hAnsi="Symbol" w:hint="default"/>
      </w:rPr>
    </w:lvl>
    <w:lvl w:ilvl="1" w:tplc="3B56C5B4">
      <w:start w:val="1"/>
      <w:numFmt w:val="bullet"/>
      <w:lvlText w:val="o"/>
      <w:lvlJc w:val="left"/>
      <w:pPr>
        <w:ind w:left="1440" w:hanging="360"/>
      </w:pPr>
      <w:rPr>
        <w:rFonts w:ascii="Courier New" w:hAnsi="Courier New" w:hint="default"/>
      </w:rPr>
    </w:lvl>
    <w:lvl w:ilvl="2" w:tplc="3F7E3760">
      <w:start w:val="1"/>
      <w:numFmt w:val="bullet"/>
      <w:lvlText w:val=""/>
      <w:lvlJc w:val="left"/>
      <w:pPr>
        <w:ind w:left="2160" w:hanging="360"/>
      </w:pPr>
      <w:rPr>
        <w:rFonts w:ascii="Wingdings" w:hAnsi="Wingdings" w:hint="default"/>
      </w:rPr>
    </w:lvl>
    <w:lvl w:ilvl="3" w:tplc="E820B238">
      <w:start w:val="1"/>
      <w:numFmt w:val="bullet"/>
      <w:lvlText w:val=""/>
      <w:lvlJc w:val="left"/>
      <w:pPr>
        <w:ind w:left="2880" w:hanging="360"/>
      </w:pPr>
      <w:rPr>
        <w:rFonts w:ascii="Symbol" w:hAnsi="Symbol" w:hint="default"/>
      </w:rPr>
    </w:lvl>
    <w:lvl w:ilvl="4" w:tplc="8CAE891A">
      <w:start w:val="1"/>
      <w:numFmt w:val="bullet"/>
      <w:lvlText w:val="o"/>
      <w:lvlJc w:val="left"/>
      <w:pPr>
        <w:ind w:left="3600" w:hanging="360"/>
      </w:pPr>
      <w:rPr>
        <w:rFonts w:ascii="Courier New" w:hAnsi="Courier New" w:hint="default"/>
      </w:rPr>
    </w:lvl>
    <w:lvl w:ilvl="5" w:tplc="1F1846F4">
      <w:start w:val="1"/>
      <w:numFmt w:val="bullet"/>
      <w:lvlText w:val=""/>
      <w:lvlJc w:val="left"/>
      <w:pPr>
        <w:ind w:left="4320" w:hanging="360"/>
      </w:pPr>
      <w:rPr>
        <w:rFonts w:ascii="Wingdings" w:hAnsi="Wingdings" w:hint="default"/>
      </w:rPr>
    </w:lvl>
    <w:lvl w:ilvl="6" w:tplc="75E09760">
      <w:start w:val="1"/>
      <w:numFmt w:val="bullet"/>
      <w:lvlText w:val=""/>
      <w:lvlJc w:val="left"/>
      <w:pPr>
        <w:ind w:left="5040" w:hanging="360"/>
      </w:pPr>
      <w:rPr>
        <w:rFonts w:ascii="Symbol" w:hAnsi="Symbol" w:hint="default"/>
      </w:rPr>
    </w:lvl>
    <w:lvl w:ilvl="7" w:tplc="AAD4F110">
      <w:start w:val="1"/>
      <w:numFmt w:val="bullet"/>
      <w:lvlText w:val="o"/>
      <w:lvlJc w:val="left"/>
      <w:pPr>
        <w:ind w:left="5760" w:hanging="360"/>
      </w:pPr>
      <w:rPr>
        <w:rFonts w:ascii="Courier New" w:hAnsi="Courier New" w:hint="default"/>
      </w:rPr>
    </w:lvl>
    <w:lvl w:ilvl="8" w:tplc="9A8A12C2">
      <w:start w:val="1"/>
      <w:numFmt w:val="bullet"/>
      <w:lvlText w:val=""/>
      <w:lvlJc w:val="left"/>
      <w:pPr>
        <w:ind w:left="6480" w:hanging="360"/>
      </w:pPr>
      <w:rPr>
        <w:rFonts w:ascii="Wingdings" w:hAnsi="Wingdings" w:hint="default"/>
      </w:rPr>
    </w:lvl>
  </w:abstractNum>
  <w:abstractNum w:abstractNumId="1" w15:restartNumberingAfterBreak="0">
    <w:nsid w:val="2FEB73E4"/>
    <w:multiLevelType w:val="hybridMultilevel"/>
    <w:tmpl w:val="9C44874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060EAB8"/>
    <w:multiLevelType w:val="hybridMultilevel"/>
    <w:tmpl w:val="03F65F50"/>
    <w:lvl w:ilvl="0" w:tplc="F5742D70">
      <w:start w:val="1"/>
      <w:numFmt w:val="bullet"/>
      <w:lvlText w:val=""/>
      <w:lvlJc w:val="left"/>
      <w:pPr>
        <w:ind w:left="720" w:hanging="360"/>
      </w:pPr>
      <w:rPr>
        <w:rFonts w:ascii="Symbol" w:hAnsi="Symbol" w:hint="default"/>
      </w:rPr>
    </w:lvl>
    <w:lvl w:ilvl="1" w:tplc="845AF018">
      <w:start w:val="1"/>
      <w:numFmt w:val="bullet"/>
      <w:lvlText w:val="o"/>
      <w:lvlJc w:val="left"/>
      <w:pPr>
        <w:ind w:left="1440" w:hanging="360"/>
      </w:pPr>
      <w:rPr>
        <w:rFonts w:ascii="Courier New" w:hAnsi="Courier New" w:hint="default"/>
      </w:rPr>
    </w:lvl>
    <w:lvl w:ilvl="2" w:tplc="56046C8C">
      <w:start w:val="1"/>
      <w:numFmt w:val="bullet"/>
      <w:lvlText w:val=""/>
      <w:lvlJc w:val="left"/>
      <w:pPr>
        <w:ind w:left="2160" w:hanging="360"/>
      </w:pPr>
      <w:rPr>
        <w:rFonts w:ascii="Wingdings" w:hAnsi="Wingdings" w:hint="default"/>
      </w:rPr>
    </w:lvl>
    <w:lvl w:ilvl="3" w:tplc="9E406372">
      <w:start w:val="1"/>
      <w:numFmt w:val="bullet"/>
      <w:lvlText w:val=""/>
      <w:lvlJc w:val="left"/>
      <w:pPr>
        <w:ind w:left="2880" w:hanging="360"/>
      </w:pPr>
      <w:rPr>
        <w:rFonts w:ascii="Symbol" w:hAnsi="Symbol" w:hint="default"/>
      </w:rPr>
    </w:lvl>
    <w:lvl w:ilvl="4" w:tplc="AA308D88">
      <w:start w:val="1"/>
      <w:numFmt w:val="bullet"/>
      <w:lvlText w:val="o"/>
      <w:lvlJc w:val="left"/>
      <w:pPr>
        <w:ind w:left="3600" w:hanging="360"/>
      </w:pPr>
      <w:rPr>
        <w:rFonts w:ascii="Courier New" w:hAnsi="Courier New" w:hint="default"/>
      </w:rPr>
    </w:lvl>
    <w:lvl w:ilvl="5" w:tplc="32C043AC">
      <w:start w:val="1"/>
      <w:numFmt w:val="bullet"/>
      <w:lvlText w:val=""/>
      <w:lvlJc w:val="left"/>
      <w:pPr>
        <w:ind w:left="4320" w:hanging="360"/>
      </w:pPr>
      <w:rPr>
        <w:rFonts w:ascii="Wingdings" w:hAnsi="Wingdings" w:hint="default"/>
      </w:rPr>
    </w:lvl>
    <w:lvl w:ilvl="6" w:tplc="ADCAB144">
      <w:start w:val="1"/>
      <w:numFmt w:val="bullet"/>
      <w:lvlText w:val=""/>
      <w:lvlJc w:val="left"/>
      <w:pPr>
        <w:ind w:left="5040" w:hanging="360"/>
      </w:pPr>
      <w:rPr>
        <w:rFonts w:ascii="Symbol" w:hAnsi="Symbol" w:hint="default"/>
      </w:rPr>
    </w:lvl>
    <w:lvl w:ilvl="7" w:tplc="2B62AB40">
      <w:start w:val="1"/>
      <w:numFmt w:val="bullet"/>
      <w:lvlText w:val="o"/>
      <w:lvlJc w:val="left"/>
      <w:pPr>
        <w:ind w:left="5760" w:hanging="360"/>
      </w:pPr>
      <w:rPr>
        <w:rFonts w:ascii="Courier New" w:hAnsi="Courier New" w:hint="default"/>
      </w:rPr>
    </w:lvl>
    <w:lvl w:ilvl="8" w:tplc="28AEF36E">
      <w:start w:val="1"/>
      <w:numFmt w:val="bullet"/>
      <w:lvlText w:val=""/>
      <w:lvlJc w:val="left"/>
      <w:pPr>
        <w:ind w:left="6480" w:hanging="360"/>
      </w:pPr>
      <w:rPr>
        <w:rFonts w:ascii="Wingdings" w:hAnsi="Wingdings" w:hint="default"/>
      </w:rPr>
    </w:lvl>
  </w:abstractNum>
  <w:abstractNum w:abstractNumId="3" w15:restartNumberingAfterBreak="0">
    <w:nsid w:val="5715EA4D"/>
    <w:multiLevelType w:val="hybridMultilevel"/>
    <w:tmpl w:val="ED58C9D0"/>
    <w:lvl w:ilvl="0" w:tplc="EC9CD93A">
      <w:start w:val="1"/>
      <w:numFmt w:val="bullet"/>
      <w:lvlText w:val=""/>
      <w:lvlJc w:val="left"/>
      <w:pPr>
        <w:ind w:left="720" w:hanging="360"/>
      </w:pPr>
      <w:rPr>
        <w:rFonts w:ascii="Symbol" w:hAnsi="Symbol" w:hint="default"/>
      </w:rPr>
    </w:lvl>
    <w:lvl w:ilvl="1" w:tplc="3AA4EFE2">
      <w:start w:val="1"/>
      <w:numFmt w:val="bullet"/>
      <w:lvlText w:val="o"/>
      <w:lvlJc w:val="left"/>
      <w:pPr>
        <w:ind w:left="1440" w:hanging="360"/>
      </w:pPr>
      <w:rPr>
        <w:rFonts w:ascii="Courier New" w:hAnsi="Courier New" w:hint="default"/>
      </w:rPr>
    </w:lvl>
    <w:lvl w:ilvl="2" w:tplc="6D2EE798">
      <w:start w:val="1"/>
      <w:numFmt w:val="bullet"/>
      <w:lvlText w:val=""/>
      <w:lvlJc w:val="left"/>
      <w:pPr>
        <w:ind w:left="2160" w:hanging="360"/>
      </w:pPr>
      <w:rPr>
        <w:rFonts w:ascii="Wingdings" w:hAnsi="Wingdings" w:hint="default"/>
      </w:rPr>
    </w:lvl>
    <w:lvl w:ilvl="3" w:tplc="59CE899E">
      <w:start w:val="1"/>
      <w:numFmt w:val="bullet"/>
      <w:lvlText w:val=""/>
      <w:lvlJc w:val="left"/>
      <w:pPr>
        <w:ind w:left="2880" w:hanging="360"/>
      </w:pPr>
      <w:rPr>
        <w:rFonts w:ascii="Symbol" w:hAnsi="Symbol" w:hint="default"/>
      </w:rPr>
    </w:lvl>
    <w:lvl w:ilvl="4" w:tplc="F2B21BFE">
      <w:start w:val="1"/>
      <w:numFmt w:val="bullet"/>
      <w:lvlText w:val="o"/>
      <w:lvlJc w:val="left"/>
      <w:pPr>
        <w:ind w:left="3600" w:hanging="360"/>
      </w:pPr>
      <w:rPr>
        <w:rFonts w:ascii="Courier New" w:hAnsi="Courier New" w:hint="default"/>
      </w:rPr>
    </w:lvl>
    <w:lvl w:ilvl="5" w:tplc="4964FA82">
      <w:start w:val="1"/>
      <w:numFmt w:val="bullet"/>
      <w:lvlText w:val=""/>
      <w:lvlJc w:val="left"/>
      <w:pPr>
        <w:ind w:left="4320" w:hanging="360"/>
      </w:pPr>
      <w:rPr>
        <w:rFonts w:ascii="Wingdings" w:hAnsi="Wingdings" w:hint="default"/>
      </w:rPr>
    </w:lvl>
    <w:lvl w:ilvl="6" w:tplc="03FC1FD4">
      <w:start w:val="1"/>
      <w:numFmt w:val="bullet"/>
      <w:lvlText w:val=""/>
      <w:lvlJc w:val="left"/>
      <w:pPr>
        <w:ind w:left="5040" w:hanging="360"/>
      </w:pPr>
      <w:rPr>
        <w:rFonts w:ascii="Symbol" w:hAnsi="Symbol" w:hint="default"/>
      </w:rPr>
    </w:lvl>
    <w:lvl w:ilvl="7" w:tplc="6AACA510">
      <w:start w:val="1"/>
      <w:numFmt w:val="bullet"/>
      <w:lvlText w:val="o"/>
      <w:lvlJc w:val="left"/>
      <w:pPr>
        <w:ind w:left="5760" w:hanging="360"/>
      </w:pPr>
      <w:rPr>
        <w:rFonts w:ascii="Courier New" w:hAnsi="Courier New" w:hint="default"/>
      </w:rPr>
    </w:lvl>
    <w:lvl w:ilvl="8" w:tplc="087E0DC2">
      <w:start w:val="1"/>
      <w:numFmt w:val="bullet"/>
      <w:lvlText w:val=""/>
      <w:lvlJc w:val="left"/>
      <w:pPr>
        <w:ind w:left="6480" w:hanging="360"/>
      </w:pPr>
      <w:rPr>
        <w:rFonts w:ascii="Wingdings" w:hAnsi="Wingdings" w:hint="default"/>
      </w:rPr>
    </w:lvl>
  </w:abstractNum>
  <w:abstractNum w:abstractNumId="4" w15:restartNumberingAfterBreak="0">
    <w:nsid w:val="5A2460FE"/>
    <w:multiLevelType w:val="hybridMultilevel"/>
    <w:tmpl w:val="1278DE9C"/>
    <w:lvl w:ilvl="0" w:tplc="8C145304">
      <w:start w:val="1"/>
      <w:numFmt w:val="bullet"/>
      <w:lvlText w:val=""/>
      <w:lvlJc w:val="left"/>
      <w:pPr>
        <w:ind w:left="720" w:hanging="360"/>
      </w:pPr>
      <w:rPr>
        <w:rFonts w:ascii="Symbol" w:hAnsi="Symbol" w:hint="default"/>
      </w:rPr>
    </w:lvl>
    <w:lvl w:ilvl="1" w:tplc="2AEAE10C">
      <w:start w:val="1"/>
      <w:numFmt w:val="bullet"/>
      <w:lvlText w:val="o"/>
      <w:lvlJc w:val="left"/>
      <w:pPr>
        <w:ind w:left="1440" w:hanging="360"/>
      </w:pPr>
      <w:rPr>
        <w:rFonts w:ascii="Courier New" w:hAnsi="Courier New" w:hint="default"/>
      </w:rPr>
    </w:lvl>
    <w:lvl w:ilvl="2" w:tplc="03AADBF8">
      <w:start w:val="1"/>
      <w:numFmt w:val="bullet"/>
      <w:lvlText w:val=""/>
      <w:lvlJc w:val="left"/>
      <w:pPr>
        <w:ind w:left="2160" w:hanging="360"/>
      </w:pPr>
      <w:rPr>
        <w:rFonts w:ascii="Wingdings" w:hAnsi="Wingdings" w:hint="default"/>
      </w:rPr>
    </w:lvl>
    <w:lvl w:ilvl="3" w:tplc="7B1C4376">
      <w:start w:val="1"/>
      <w:numFmt w:val="bullet"/>
      <w:lvlText w:val=""/>
      <w:lvlJc w:val="left"/>
      <w:pPr>
        <w:ind w:left="2880" w:hanging="360"/>
      </w:pPr>
      <w:rPr>
        <w:rFonts w:ascii="Symbol" w:hAnsi="Symbol" w:hint="default"/>
      </w:rPr>
    </w:lvl>
    <w:lvl w:ilvl="4" w:tplc="9A927C9C">
      <w:start w:val="1"/>
      <w:numFmt w:val="bullet"/>
      <w:lvlText w:val="o"/>
      <w:lvlJc w:val="left"/>
      <w:pPr>
        <w:ind w:left="3600" w:hanging="360"/>
      </w:pPr>
      <w:rPr>
        <w:rFonts w:ascii="Courier New" w:hAnsi="Courier New" w:hint="default"/>
      </w:rPr>
    </w:lvl>
    <w:lvl w:ilvl="5" w:tplc="E124A4D2">
      <w:start w:val="1"/>
      <w:numFmt w:val="bullet"/>
      <w:lvlText w:val=""/>
      <w:lvlJc w:val="left"/>
      <w:pPr>
        <w:ind w:left="4320" w:hanging="360"/>
      </w:pPr>
      <w:rPr>
        <w:rFonts w:ascii="Wingdings" w:hAnsi="Wingdings" w:hint="default"/>
      </w:rPr>
    </w:lvl>
    <w:lvl w:ilvl="6" w:tplc="86E8E658">
      <w:start w:val="1"/>
      <w:numFmt w:val="bullet"/>
      <w:lvlText w:val=""/>
      <w:lvlJc w:val="left"/>
      <w:pPr>
        <w:ind w:left="5040" w:hanging="360"/>
      </w:pPr>
      <w:rPr>
        <w:rFonts w:ascii="Symbol" w:hAnsi="Symbol" w:hint="default"/>
      </w:rPr>
    </w:lvl>
    <w:lvl w:ilvl="7" w:tplc="6660F756">
      <w:start w:val="1"/>
      <w:numFmt w:val="bullet"/>
      <w:lvlText w:val="o"/>
      <w:lvlJc w:val="left"/>
      <w:pPr>
        <w:ind w:left="5760" w:hanging="360"/>
      </w:pPr>
      <w:rPr>
        <w:rFonts w:ascii="Courier New" w:hAnsi="Courier New" w:hint="default"/>
      </w:rPr>
    </w:lvl>
    <w:lvl w:ilvl="8" w:tplc="5BF89390">
      <w:start w:val="1"/>
      <w:numFmt w:val="bullet"/>
      <w:lvlText w:val=""/>
      <w:lvlJc w:val="left"/>
      <w:pPr>
        <w:ind w:left="6480" w:hanging="360"/>
      </w:pPr>
      <w:rPr>
        <w:rFonts w:ascii="Wingdings" w:hAnsi="Wingdings" w:hint="default"/>
      </w:rPr>
    </w:lvl>
  </w:abstractNum>
  <w:abstractNum w:abstractNumId="5" w15:restartNumberingAfterBreak="0">
    <w:nsid w:val="5DCB6F00"/>
    <w:multiLevelType w:val="hybridMultilevel"/>
    <w:tmpl w:val="FA702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DD7DEB0"/>
    <w:multiLevelType w:val="hybridMultilevel"/>
    <w:tmpl w:val="54BC3700"/>
    <w:lvl w:ilvl="0" w:tplc="5712A37A">
      <w:start w:val="1"/>
      <w:numFmt w:val="bullet"/>
      <w:lvlText w:val=""/>
      <w:lvlJc w:val="left"/>
      <w:pPr>
        <w:ind w:left="720" w:hanging="360"/>
      </w:pPr>
      <w:rPr>
        <w:rFonts w:ascii="Symbol" w:hAnsi="Symbol" w:hint="default"/>
      </w:rPr>
    </w:lvl>
    <w:lvl w:ilvl="1" w:tplc="FD1A5696">
      <w:start w:val="1"/>
      <w:numFmt w:val="bullet"/>
      <w:lvlText w:val="o"/>
      <w:lvlJc w:val="left"/>
      <w:pPr>
        <w:ind w:left="1440" w:hanging="360"/>
      </w:pPr>
      <w:rPr>
        <w:rFonts w:ascii="Courier New" w:hAnsi="Courier New" w:hint="default"/>
      </w:rPr>
    </w:lvl>
    <w:lvl w:ilvl="2" w:tplc="32820DDA">
      <w:start w:val="1"/>
      <w:numFmt w:val="bullet"/>
      <w:lvlText w:val=""/>
      <w:lvlJc w:val="left"/>
      <w:pPr>
        <w:ind w:left="2160" w:hanging="360"/>
      </w:pPr>
      <w:rPr>
        <w:rFonts w:ascii="Wingdings" w:hAnsi="Wingdings" w:hint="default"/>
      </w:rPr>
    </w:lvl>
    <w:lvl w:ilvl="3" w:tplc="A5BA3DD4">
      <w:start w:val="1"/>
      <w:numFmt w:val="bullet"/>
      <w:lvlText w:val=""/>
      <w:lvlJc w:val="left"/>
      <w:pPr>
        <w:ind w:left="2880" w:hanging="360"/>
      </w:pPr>
      <w:rPr>
        <w:rFonts w:ascii="Symbol" w:hAnsi="Symbol" w:hint="default"/>
      </w:rPr>
    </w:lvl>
    <w:lvl w:ilvl="4" w:tplc="5CF47A44">
      <w:start w:val="1"/>
      <w:numFmt w:val="bullet"/>
      <w:lvlText w:val="o"/>
      <w:lvlJc w:val="left"/>
      <w:pPr>
        <w:ind w:left="3600" w:hanging="360"/>
      </w:pPr>
      <w:rPr>
        <w:rFonts w:ascii="Courier New" w:hAnsi="Courier New" w:hint="default"/>
      </w:rPr>
    </w:lvl>
    <w:lvl w:ilvl="5" w:tplc="E9BC9926">
      <w:start w:val="1"/>
      <w:numFmt w:val="bullet"/>
      <w:lvlText w:val=""/>
      <w:lvlJc w:val="left"/>
      <w:pPr>
        <w:ind w:left="4320" w:hanging="360"/>
      </w:pPr>
      <w:rPr>
        <w:rFonts w:ascii="Wingdings" w:hAnsi="Wingdings" w:hint="default"/>
      </w:rPr>
    </w:lvl>
    <w:lvl w:ilvl="6" w:tplc="EA404AD2">
      <w:start w:val="1"/>
      <w:numFmt w:val="bullet"/>
      <w:lvlText w:val=""/>
      <w:lvlJc w:val="left"/>
      <w:pPr>
        <w:ind w:left="5040" w:hanging="360"/>
      </w:pPr>
      <w:rPr>
        <w:rFonts w:ascii="Symbol" w:hAnsi="Symbol" w:hint="default"/>
      </w:rPr>
    </w:lvl>
    <w:lvl w:ilvl="7" w:tplc="BAF4C42A">
      <w:start w:val="1"/>
      <w:numFmt w:val="bullet"/>
      <w:lvlText w:val="o"/>
      <w:lvlJc w:val="left"/>
      <w:pPr>
        <w:ind w:left="5760" w:hanging="360"/>
      </w:pPr>
      <w:rPr>
        <w:rFonts w:ascii="Courier New" w:hAnsi="Courier New" w:hint="default"/>
      </w:rPr>
    </w:lvl>
    <w:lvl w:ilvl="8" w:tplc="266C6D8C">
      <w:start w:val="1"/>
      <w:numFmt w:val="bullet"/>
      <w:lvlText w:val=""/>
      <w:lvlJc w:val="left"/>
      <w:pPr>
        <w:ind w:left="6480" w:hanging="360"/>
      </w:pPr>
      <w:rPr>
        <w:rFonts w:ascii="Wingdings" w:hAnsi="Wingdings" w:hint="default"/>
      </w:rPr>
    </w:lvl>
  </w:abstractNum>
  <w:abstractNum w:abstractNumId="7" w15:restartNumberingAfterBreak="0">
    <w:nsid w:val="6A36DB3A"/>
    <w:multiLevelType w:val="hybridMultilevel"/>
    <w:tmpl w:val="E7D8CAA6"/>
    <w:lvl w:ilvl="0" w:tplc="FF8674B0">
      <w:start w:val="1"/>
      <w:numFmt w:val="bullet"/>
      <w:lvlText w:val=""/>
      <w:lvlJc w:val="left"/>
      <w:pPr>
        <w:ind w:left="720" w:hanging="360"/>
      </w:pPr>
      <w:rPr>
        <w:rFonts w:ascii="Symbol" w:hAnsi="Symbol" w:hint="default"/>
      </w:rPr>
    </w:lvl>
    <w:lvl w:ilvl="1" w:tplc="05EA41D4">
      <w:start w:val="1"/>
      <w:numFmt w:val="bullet"/>
      <w:lvlText w:val="o"/>
      <w:lvlJc w:val="left"/>
      <w:pPr>
        <w:ind w:left="1440" w:hanging="360"/>
      </w:pPr>
      <w:rPr>
        <w:rFonts w:ascii="Courier New" w:hAnsi="Courier New" w:hint="default"/>
      </w:rPr>
    </w:lvl>
    <w:lvl w:ilvl="2" w:tplc="E9424CD0">
      <w:start w:val="1"/>
      <w:numFmt w:val="bullet"/>
      <w:lvlText w:val=""/>
      <w:lvlJc w:val="left"/>
      <w:pPr>
        <w:ind w:left="2160" w:hanging="360"/>
      </w:pPr>
      <w:rPr>
        <w:rFonts w:ascii="Wingdings" w:hAnsi="Wingdings" w:hint="default"/>
      </w:rPr>
    </w:lvl>
    <w:lvl w:ilvl="3" w:tplc="16C0103C">
      <w:start w:val="1"/>
      <w:numFmt w:val="bullet"/>
      <w:lvlText w:val=""/>
      <w:lvlJc w:val="left"/>
      <w:pPr>
        <w:ind w:left="2880" w:hanging="360"/>
      </w:pPr>
      <w:rPr>
        <w:rFonts w:ascii="Symbol" w:hAnsi="Symbol" w:hint="default"/>
      </w:rPr>
    </w:lvl>
    <w:lvl w:ilvl="4" w:tplc="38B4C6A6">
      <w:start w:val="1"/>
      <w:numFmt w:val="bullet"/>
      <w:lvlText w:val="o"/>
      <w:lvlJc w:val="left"/>
      <w:pPr>
        <w:ind w:left="3600" w:hanging="360"/>
      </w:pPr>
      <w:rPr>
        <w:rFonts w:ascii="Courier New" w:hAnsi="Courier New" w:hint="default"/>
      </w:rPr>
    </w:lvl>
    <w:lvl w:ilvl="5" w:tplc="86085A30">
      <w:start w:val="1"/>
      <w:numFmt w:val="bullet"/>
      <w:lvlText w:val=""/>
      <w:lvlJc w:val="left"/>
      <w:pPr>
        <w:ind w:left="4320" w:hanging="360"/>
      </w:pPr>
      <w:rPr>
        <w:rFonts w:ascii="Wingdings" w:hAnsi="Wingdings" w:hint="default"/>
      </w:rPr>
    </w:lvl>
    <w:lvl w:ilvl="6" w:tplc="4A6EBE94">
      <w:start w:val="1"/>
      <w:numFmt w:val="bullet"/>
      <w:lvlText w:val=""/>
      <w:lvlJc w:val="left"/>
      <w:pPr>
        <w:ind w:left="5040" w:hanging="360"/>
      </w:pPr>
      <w:rPr>
        <w:rFonts w:ascii="Symbol" w:hAnsi="Symbol" w:hint="default"/>
      </w:rPr>
    </w:lvl>
    <w:lvl w:ilvl="7" w:tplc="D38E70EC">
      <w:start w:val="1"/>
      <w:numFmt w:val="bullet"/>
      <w:lvlText w:val="o"/>
      <w:lvlJc w:val="left"/>
      <w:pPr>
        <w:ind w:left="5760" w:hanging="360"/>
      </w:pPr>
      <w:rPr>
        <w:rFonts w:ascii="Courier New" w:hAnsi="Courier New" w:hint="default"/>
      </w:rPr>
    </w:lvl>
    <w:lvl w:ilvl="8" w:tplc="ADF2B9B2">
      <w:start w:val="1"/>
      <w:numFmt w:val="bullet"/>
      <w:lvlText w:val=""/>
      <w:lvlJc w:val="left"/>
      <w:pPr>
        <w:ind w:left="6480" w:hanging="360"/>
      </w:pPr>
      <w:rPr>
        <w:rFonts w:ascii="Wingdings" w:hAnsi="Wingdings" w:hint="default"/>
      </w:rPr>
    </w:lvl>
  </w:abstractNum>
  <w:abstractNum w:abstractNumId="8" w15:restartNumberingAfterBreak="0">
    <w:nsid w:val="74BC12B4"/>
    <w:multiLevelType w:val="hybridMultilevel"/>
    <w:tmpl w:val="5F1040C6"/>
    <w:lvl w:ilvl="0" w:tplc="FFFFFFFF">
      <w:start w:val="1"/>
      <w:numFmt w:val="decimal"/>
      <w:lvlText w:val="%1."/>
      <w:lvlJc w:val="left"/>
      <w:pPr>
        <w:ind w:left="720" w:hanging="360"/>
      </w:pPr>
    </w:lvl>
    <w:lvl w:ilvl="1" w:tplc="10090019">
      <w:start w:val="1"/>
      <w:numFmt w:val="lowerLetter"/>
      <w:lvlText w:val="%2."/>
      <w:lvlJc w:val="left"/>
      <w:pPr>
        <w:ind w:left="1440" w:hanging="360"/>
      </w:pPr>
    </w:lvl>
    <w:lvl w:ilvl="2" w:tplc="FFFFFFFF">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90074113">
    <w:abstractNumId w:val="3"/>
  </w:num>
  <w:num w:numId="2" w16cid:durableId="454448140">
    <w:abstractNumId w:val="7"/>
  </w:num>
  <w:num w:numId="3" w16cid:durableId="1285232124">
    <w:abstractNumId w:val="4"/>
  </w:num>
  <w:num w:numId="4" w16cid:durableId="1511489515">
    <w:abstractNumId w:val="6"/>
  </w:num>
  <w:num w:numId="5" w16cid:durableId="1416394138">
    <w:abstractNumId w:val="2"/>
  </w:num>
  <w:num w:numId="6" w16cid:durableId="884564652">
    <w:abstractNumId w:val="0"/>
  </w:num>
  <w:num w:numId="7" w16cid:durableId="1403480544">
    <w:abstractNumId w:val="8"/>
  </w:num>
  <w:num w:numId="8" w16cid:durableId="1686706869">
    <w:abstractNumId w:val="5"/>
  </w:num>
  <w:num w:numId="9" w16cid:durableId="178585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F70"/>
    <w:rsid w:val="000268AE"/>
    <w:rsid w:val="00052B29"/>
    <w:rsid w:val="00062B1B"/>
    <w:rsid w:val="0006676F"/>
    <w:rsid w:val="00082F5B"/>
    <w:rsid w:val="000862E7"/>
    <w:rsid w:val="00096962"/>
    <w:rsid w:val="000A2355"/>
    <w:rsid w:val="000C3006"/>
    <w:rsid w:val="000C3369"/>
    <w:rsid w:val="000D66CE"/>
    <w:rsid w:val="000F6367"/>
    <w:rsid w:val="00111BC1"/>
    <w:rsid w:val="00144D97"/>
    <w:rsid w:val="001746B7"/>
    <w:rsid w:val="00183BBD"/>
    <w:rsid w:val="00195AED"/>
    <w:rsid w:val="001963D8"/>
    <w:rsid w:val="001A7FDD"/>
    <w:rsid w:val="001B1A1D"/>
    <w:rsid w:val="001C15FE"/>
    <w:rsid w:val="001C57E2"/>
    <w:rsid w:val="001F6A3D"/>
    <w:rsid w:val="00206A74"/>
    <w:rsid w:val="00224C8F"/>
    <w:rsid w:val="00230B1A"/>
    <w:rsid w:val="00235305"/>
    <w:rsid w:val="0024112B"/>
    <w:rsid w:val="002569E1"/>
    <w:rsid w:val="002745DE"/>
    <w:rsid w:val="002A5159"/>
    <w:rsid w:val="002B1D94"/>
    <w:rsid w:val="002C2306"/>
    <w:rsid w:val="002C2C76"/>
    <w:rsid w:val="002E561B"/>
    <w:rsid w:val="002F0D35"/>
    <w:rsid w:val="002F5405"/>
    <w:rsid w:val="002F753C"/>
    <w:rsid w:val="002F7E9B"/>
    <w:rsid w:val="003257B7"/>
    <w:rsid w:val="00330A8E"/>
    <w:rsid w:val="00346CC2"/>
    <w:rsid w:val="0036018C"/>
    <w:rsid w:val="0036181E"/>
    <w:rsid w:val="003628A6"/>
    <w:rsid w:val="003723EF"/>
    <w:rsid w:val="00386FFD"/>
    <w:rsid w:val="00394E34"/>
    <w:rsid w:val="00395585"/>
    <w:rsid w:val="003D5105"/>
    <w:rsid w:val="003E758B"/>
    <w:rsid w:val="003F590F"/>
    <w:rsid w:val="003F642F"/>
    <w:rsid w:val="00423C3E"/>
    <w:rsid w:val="00437499"/>
    <w:rsid w:val="00452E00"/>
    <w:rsid w:val="00465E05"/>
    <w:rsid w:val="00466582"/>
    <w:rsid w:val="00466EE9"/>
    <w:rsid w:val="00470056"/>
    <w:rsid w:val="00477E7F"/>
    <w:rsid w:val="004821CB"/>
    <w:rsid w:val="00487124"/>
    <w:rsid w:val="004C219E"/>
    <w:rsid w:val="004C2A2A"/>
    <w:rsid w:val="004C6503"/>
    <w:rsid w:val="004F26E7"/>
    <w:rsid w:val="004F481F"/>
    <w:rsid w:val="00501CD7"/>
    <w:rsid w:val="00521306"/>
    <w:rsid w:val="0052257B"/>
    <w:rsid w:val="00532EAF"/>
    <w:rsid w:val="00534D4E"/>
    <w:rsid w:val="0057367A"/>
    <w:rsid w:val="00593176"/>
    <w:rsid w:val="005A5B80"/>
    <w:rsid w:val="005B2D18"/>
    <w:rsid w:val="005C4E72"/>
    <w:rsid w:val="005D440C"/>
    <w:rsid w:val="005E4985"/>
    <w:rsid w:val="005E4AED"/>
    <w:rsid w:val="005E74D0"/>
    <w:rsid w:val="006006C5"/>
    <w:rsid w:val="006114B7"/>
    <w:rsid w:val="00615902"/>
    <w:rsid w:val="00630861"/>
    <w:rsid w:val="00630B0A"/>
    <w:rsid w:val="006340EF"/>
    <w:rsid w:val="00663546"/>
    <w:rsid w:val="006663F3"/>
    <w:rsid w:val="006716FB"/>
    <w:rsid w:val="00673123"/>
    <w:rsid w:val="0067376B"/>
    <w:rsid w:val="00673E63"/>
    <w:rsid w:val="00674875"/>
    <w:rsid w:val="006814B9"/>
    <w:rsid w:val="00697BEB"/>
    <w:rsid w:val="006C0F3B"/>
    <w:rsid w:val="006C3C47"/>
    <w:rsid w:val="006D7526"/>
    <w:rsid w:val="006F30EF"/>
    <w:rsid w:val="00722FCB"/>
    <w:rsid w:val="00727A41"/>
    <w:rsid w:val="0073227B"/>
    <w:rsid w:val="007345E7"/>
    <w:rsid w:val="0074790E"/>
    <w:rsid w:val="007610CC"/>
    <w:rsid w:val="00766EBD"/>
    <w:rsid w:val="00790E49"/>
    <w:rsid w:val="007E187E"/>
    <w:rsid w:val="00806F68"/>
    <w:rsid w:val="00810502"/>
    <w:rsid w:val="00810EC1"/>
    <w:rsid w:val="0083123B"/>
    <w:rsid w:val="0083517D"/>
    <w:rsid w:val="00896CEF"/>
    <w:rsid w:val="008A65C2"/>
    <w:rsid w:val="008C755F"/>
    <w:rsid w:val="008D1BDA"/>
    <w:rsid w:val="008D5486"/>
    <w:rsid w:val="008F14F9"/>
    <w:rsid w:val="008F16E6"/>
    <w:rsid w:val="00903880"/>
    <w:rsid w:val="00904F7E"/>
    <w:rsid w:val="00925DB0"/>
    <w:rsid w:val="0095071A"/>
    <w:rsid w:val="0095669B"/>
    <w:rsid w:val="0095741A"/>
    <w:rsid w:val="00973DFF"/>
    <w:rsid w:val="009774B1"/>
    <w:rsid w:val="00980879"/>
    <w:rsid w:val="009871C0"/>
    <w:rsid w:val="00996808"/>
    <w:rsid w:val="009976E7"/>
    <w:rsid w:val="009A4B65"/>
    <w:rsid w:val="009C07FB"/>
    <w:rsid w:val="009C3E00"/>
    <w:rsid w:val="009E4ADF"/>
    <w:rsid w:val="00A20D10"/>
    <w:rsid w:val="00A22436"/>
    <w:rsid w:val="00A334D8"/>
    <w:rsid w:val="00A47EC9"/>
    <w:rsid w:val="00A502B1"/>
    <w:rsid w:val="00A626F9"/>
    <w:rsid w:val="00A63F37"/>
    <w:rsid w:val="00A6575C"/>
    <w:rsid w:val="00A85B32"/>
    <w:rsid w:val="00A91AF5"/>
    <w:rsid w:val="00A96802"/>
    <w:rsid w:val="00A97AE8"/>
    <w:rsid w:val="00AA0485"/>
    <w:rsid w:val="00AA0B46"/>
    <w:rsid w:val="00AA0EF9"/>
    <w:rsid w:val="00AA3E97"/>
    <w:rsid w:val="00AB1463"/>
    <w:rsid w:val="00AB79A8"/>
    <w:rsid w:val="00AE210C"/>
    <w:rsid w:val="00B0369A"/>
    <w:rsid w:val="00B05C44"/>
    <w:rsid w:val="00B416F5"/>
    <w:rsid w:val="00B42E12"/>
    <w:rsid w:val="00B449E6"/>
    <w:rsid w:val="00B50F61"/>
    <w:rsid w:val="00B66FE1"/>
    <w:rsid w:val="00B8107C"/>
    <w:rsid w:val="00B97BF5"/>
    <w:rsid w:val="00BB1F0D"/>
    <w:rsid w:val="00BB53B5"/>
    <w:rsid w:val="00BB6A0B"/>
    <w:rsid w:val="00BD59C5"/>
    <w:rsid w:val="00BE2917"/>
    <w:rsid w:val="00BE5378"/>
    <w:rsid w:val="00C058D1"/>
    <w:rsid w:val="00C247F0"/>
    <w:rsid w:val="00C341AD"/>
    <w:rsid w:val="00C43D64"/>
    <w:rsid w:val="00C44A40"/>
    <w:rsid w:val="00C50CB2"/>
    <w:rsid w:val="00C64C9B"/>
    <w:rsid w:val="00C71F89"/>
    <w:rsid w:val="00C86F27"/>
    <w:rsid w:val="00C92448"/>
    <w:rsid w:val="00CA7163"/>
    <w:rsid w:val="00CB4F78"/>
    <w:rsid w:val="00CD0FA4"/>
    <w:rsid w:val="00CD3D5D"/>
    <w:rsid w:val="00CE415F"/>
    <w:rsid w:val="00D154F4"/>
    <w:rsid w:val="00D17587"/>
    <w:rsid w:val="00D2213D"/>
    <w:rsid w:val="00D24171"/>
    <w:rsid w:val="00D247B8"/>
    <w:rsid w:val="00D31E81"/>
    <w:rsid w:val="00D47AEF"/>
    <w:rsid w:val="00D740DF"/>
    <w:rsid w:val="00D75E78"/>
    <w:rsid w:val="00D90621"/>
    <w:rsid w:val="00DA5CBD"/>
    <w:rsid w:val="00DB3D43"/>
    <w:rsid w:val="00DC1DBF"/>
    <w:rsid w:val="00DF5F70"/>
    <w:rsid w:val="00DF69BF"/>
    <w:rsid w:val="00E04D36"/>
    <w:rsid w:val="00E14CB4"/>
    <w:rsid w:val="00E33053"/>
    <w:rsid w:val="00E3443B"/>
    <w:rsid w:val="00E40AA0"/>
    <w:rsid w:val="00E54E72"/>
    <w:rsid w:val="00E75FF4"/>
    <w:rsid w:val="00EA590A"/>
    <w:rsid w:val="00EC012E"/>
    <w:rsid w:val="00EC5B31"/>
    <w:rsid w:val="00EE01BB"/>
    <w:rsid w:val="00EE5DD5"/>
    <w:rsid w:val="00EF5DA1"/>
    <w:rsid w:val="00F179FC"/>
    <w:rsid w:val="00F403FC"/>
    <w:rsid w:val="00F514AC"/>
    <w:rsid w:val="00F54F14"/>
    <w:rsid w:val="00F611F4"/>
    <w:rsid w:val="00F72D71"/>
    <w:rsid w:val="00F8398E"/>
    <w:rsid w:val="00F96B17"/>
    <w:rsid w:val="00F97242"/>
    <w:rsid w:val="00FB2D9C"/>
    <w:rsid w:val="00FB5205"/>
    <w:rsid w:val="00FB682B"/>
    <w:rsid w:val="00FC1C5B"/>
    <w:rsid w:val="00FC51AE"/>
    <w:rsid w:val="00FE25DE"/>
    <w:rsid w:val="00FF3FE6"/>
    <w:rsid w:val="09564AE6"/>
    <w:rsid w:val="14BF6B58"/>
    <w:rsid w:val="14D4FC49"/>
    <w:rsid w:val="183EAC29"/>
    <w:rsid w:val="1BA00A9D"/>
    <w:rsid w:val="1BBCFD18"/>
    <w:rsid w:val="2645C5A3"/>
    <w:rsid w:val="281D08FA"/>
    <w:rsid w:val="29A1CB4F"/>
    <w:rsid w:val="3938C350"/>
    <w:rsid w:val="3A3C7478"/>
    <w:rsid w:val="3A5054AB"/>
    <w:rsid w:val="3AF86930"/>
    <w:rsid w:val="41FC0F34"/>
    <w:rsid w:val="45309F2A"/>
    <w:rsid w:val="474F8ED6"/>
    <w:rsid w:val="491245D4"/>
    <w:rsid w:val="5A6C1114"/>
    <w:rsid w:val="5EA981BC"/>
    <w:rsid w:val="60803CAF"/>
    <w:rsid w:val="6381F485"/>
    <w:rsid w:val="65C1F505"/>
    <w:rsid w:val="688796B2"/>
    <w:rsid w:val="75ADF5BC"/>
    <w:rsid w:val="769C9A12"/>
  </w:rsids>
  <m:mathPr>
    <m:mathFont m:val="Cambria Math"/>
    <m:brkBin m:val="before"/>
    <m:brkBinSub m:val="--"/>
    <m:smallFrac m:val="0"/>
    <m:dispDef/>
    <m:lMargin m:val="0"/>
    <m:rMargin m:val="0"/>
    <m:defJc m:val="centerGroup"/>
    <m:wrapIndent m:val="1440"/>
    <m:intLim m:val="subSup"/>
    <m:naryLim m:val="undOvr"/>
  </m:mathPr>
  <w:themeFontLang w:val="en-GB"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CD245"/>
  <w15:chartTrackingRefBased/>
  <w15:docId w15:val="{E91689E6-AC77-452B-A3DE-339EA328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lo-L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A40"/>
    <w:rPr>
      <w:rFonts w:ascii="Inter" w:hAnsi="Inter" w:cs="Arial Unicode MS"/>
      <w:color w:val="060302"/>
      <w:sz w:val="20"/>
    </w:rPr>
  </w:style>
  <w:style w:type="paragraph" w:styleId="Heading1">
    <w:name w:val="heading 1"/>
    <w:basedOn w:val="Normal"/>
    <w:next w:val="Normal"/>
    <w:link w:val="Heading1Char"/>
    <w:uiPriority w:val="9"/>
    <w:qFormat/>
    <w:rsid w:val="00AA0B46"/>
    <w:pPr>
      <w:keepNext/>
      <w:keepLines/>
      <w:spacing w:before="240"/>
      <w:outlineLvl w:val="0"/>
    </w:pPr>
    <w:rPr>
      <w:rFonts w:ascii="Impact" w:eastAsiaTheme="majorEastAsia" w:hAnsi="Impact" w:cstheme="majorBidi"/>
      <w:sz w:val="48"/>
      <w:szCs w:val="32"/>
    </w:rPr>
  </w:style>
  <w:style w:type="paragraph" w:styleId="Heading2">
    <w:name w:val="heading 2"/>
    <w:basedOn w:val="Normal"/>
    <w:next w:val="Normal"/>
    <w:link w:val="Heading2Char"/>
    <w:uiPriority w:val="9"/>
    <w:unhideWhenUsed/>
    <w:qFormat/>
    <w:rsid w:val="00630861"/>
    <w:pPr>
      <w:keepNext/>
      <w:keepLines/>
      <w:spacing w:before="40"/>
      <w:outlineLvl w:val="1"/>
    </w:pPr>
    <w:rPr>
      <w:rFonts w:eastAsiaTheme="majorEastAsia" w:cs="DokChampa (Headings CS)"/>
      <w:b/>
      <w:spacing w:val="-2"/>
      <w:sz w:val="40"/>
      <w:szCs w:val="26"/>
    </w:rPr>
  </w:style>
  <w:style w:type="paragraph" w:styleId="Heading3">
    <w:name w:val="heading 3"/>
    <w:basedOn w:val="Normal"/>
    <w:next w:val="Normal"/>
    <w:link w:val="Heading3Char"/>
    <w:uiPriority w:val="9"/>
    <w:unhideWhenUsed/>
    <w:qFormat/>
    <w:rsid w:val="00B0369A"/>
    <w:pPr>
      <w:keepNext/>
      <w:keepLines/>
      <w:spacing w:before="40"/>
      <w:outlineLvl w:val="2"/>
    </w:pPr>
    <w:rPr>
      <w:rFonts w:asciiTheme="majorHAnsi" w:eastAsiaTheme="majorEastAsia" w:hAnsiTheme="majorHAnsi" w:cstheme="majorBidi"/>
      <w:color w:val="4F00A4" w:themeColor="accent1" w:themeShade="7F"/>
    </w:rPr>
  </w:style>
  <w:style w:type="paragraph" w:styleId="Heading4">
    <w:name w:val="heading 4"/>
    <w:basedOn w:val="Normal"/>
    <w:next w:val="Normal"/>
    <w:link w:val="Heading4Char"/>
    <w:uiPriority w:val="9"/>
    <w:unhideWhenUsed/>
    <w:qFormat/>
    <w:rsid w:val="00B0369A"/>
    <w:pPr>
      <w:keepNext/>
      <w:keepLines/>
      <w:spacing w:before="40"/>
      <w:outlineLvl w:val="3"/>
    </w:pPr>
    <w:rPr>
      <w:rFonts w:asciiTheme="majorHAnsi" w:eastAsiaTheme="majorEastAsia" w:hAnsiTheme="majorHAnsi" w:cstheme="majorBidi"/>
      <w:i/>
      <w:iCs/>
      <w:color w:val="7700F7" w:themeColor="accent1" w:themeShade="BF"/>
    </w:rPr>
  </w:style>
  <w:style w:type="paragraph" w:styleId="Heading5">
    <w:name w:val="heading 5"/>
    <w:basedOn w:val="Normal"/>
    <w:next w:val="Normal"/>
    <w:link w:val="Heading5Char"/>
    <w:uiPriority w:val="9"/>
    <w:unhideWhenUsed/>
    <w:qFormat/>
    <w:rsid w:val="00B0369A"/>
    <w:pPr>
      <w:keepNext/>
      <w:keepLines/>
      <w:spacing w:before="40"/>
      <w:outlineLvl w:val="4"/>
    </w:pPr>
    <w:rPr>
      <w:rFonts w:asciiTheme="majorHAnsi" w:eastAsiaTheme="majorEastAsia" w:hAnsiTheme="majorHAnsi" w:cstheme="majorBidi"/>
      <w:color w:val="7700F7" w:themeColor="accent1" w:themeShade="BF"/>
    </w:rPr>
  </w:style>
  <w:style w:type="paragraph" w:styleId="Heading6">
    <w:name w:val="heading 6"/>
    <w:basedOn w:val="Normal"/>
    <w:next w:val="Normal"/>
    <w:link w:val="Heading6Char"/>
    <w:uiPriority w:val="9"/>
    <w:unhideWhenUsed/>
    <w:qFormat/>
    <w:rsid w:val="00B0369A"/>
    <w:pPr>
      <w:keepNext/>
      <w:keepLines/>
      <w:spacing w:before="40"/>
      <w:outlineLvl w:val="5"/>
    </w:pPr>
    <w:rPr>
      <w:rFonts w:asciiTheme="majorHAnsi" w:eastAsiaTheme="majorEastAsia" w:hAnsiTheme="majorHAnsi" w:cstheme="majorBidi"/>
      <w:color w:val="4F00A4" w:themeColor="accent1" w:themeShade="7F"/>
    </w:rPr>
  </w:style>
  <w:style w:type="paragraph" w:styleId="Heading7">
    <w:name w:val="heading 7"/>
    <w:basedOn w:val="Normal"/>
    <w:next w:val="Normal"/>
    <w:link w:val="Heading7Char"/>
    <w:uiPriority w:val="9"/>
    <w:unhideWhenUsed/>
    <w:qFormat/>
    <w:rsid w:val="00B0369A"/>
    <w:pPr>
      <w:keepNext/>
      <w:keepLines/>
      <w:spacing w:before="40"/>
      <w:outlineLvl w:val="6"/>
    </w:pPr>
    <w:rPr>
      <w:rFonts w:asciiTheme="majorHAnsi" w:eastAsiaTheme="majorEastAsia" w:hAnsiTheme="majorHAnsi" w:cstheme="majorBidi"/>
      <w:i/>
      <w:iCs/>
      <w:color w:val="4F00A4" w:themeColor="accent1" w:themeShade="7F"/>
    </w:rPr>
  </w:style>
  <w:style w:type="paragraph" w:styleId="Heading8">
    <w:name w:val="heading 8"/>
    <w:basedOn w:val="Normal"/>
    <w:next w:val="Normal"/>
    <w:link w:val="Heading8Char"/>
    <w:uiPriority w:val="9"/>
    <w:unhideWhenUsed/>
    <w:qFormat/>
    <w:rsid w:val="00B0369A"/>
    <w:pPr>
      <w:keepNext/>
      <w:keepLines/>
      <w:spacing w:before="40"/>
      <w:outlineLvl w:val="7"/>
    </w:pPr>
    <w:rPr>
      <w:rFonts w:asciiTheme="majorHAnsi" w:eastAsiaTheme="majorEastAsia" w:hAnsiTheme="majorHAnsi" w:cstheme="majorBidi"/>
      <w:color w:val="404040" w:themeColor="text1" w:themeTint="D8"/>
      <w:sz w:val="21"/>
      <w:szCs w:val="21"/>
    </w:rPr>
  </w:style>
  <w:style w:type="paragraph" w:styleId="Heading9">
    <w:name w:val="heading 9"/>
    <w:basedOn w:val="Normal"/>
    <w:next w:val="Normal"/>
    <w:link w:val="Heading9Char"/>
    <w:uiPriority w:val="9"/>
    <w:unhideWhenUsed/>
    <w:qFormat/>
    <w:rsid w:val="00B0369A"/>
    <w:pPr>
      <w:keepNext/>
      <w:keepLines/>
      <w:spacing w:before="40"/>
      <w:outlineLvl w:val="8"/>
    </w:pPr>
    <w:rPr>
      <w:rFonts w:asciiTheme="majorHAnsi" w:eastAsiaTheme="majorEastAsia" w:hAnsiTheme="majorHAnsi" w:cstheme="majorBidi"/>
      <w:i/>
      <w:iCs/>
      <w:color w:val="40404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B46"/>
    <w:rPr>
      <w:rFonts w:ascii="Impact" w:eastAsiaTheme="majorEastAsia" w:hAnsi="Impact" w:cstheme="majorBidi"/>
      <w:color w:val="1E1E1E" w:themeColor="text1"/>
      <w:sz w:val="48"/>
      <w:szCs w:val="32"/>
    </w:rPr>
  </w:style>
  <w:style w:type="character" w:customStyle="1" w:styleId="Heading2Char">
    <w:name w:val="Heading 2 Char"/>
    <w:basedOn w:val="DefaultParagraphFont"/>
    <w:link w:val="Heading2"/>
    <w:uiPriority w:val="9"/>
    <w:rsid w:val="00630861"/>
    <w:rPr>
      <w:rFonts w:ascii="Inter" w:eastAsiaTheme="majorEastAsia" w:hAnsi="Inter" w:cs="DokChampa (Headings CS)"/>
      <w:b/>
      <w:color w:val="1E1E1E" w:themeColor="text1"/>
      <w:spacing w:val="-2"/>
      <w:sz w:val="40"/>
      <w:szCs w:val="26"/>
    </w:rPr>
  </w:style>
  <w:style w:type="character" w:customStyle="1" w:styleId="Heading3Char">
    <w:name w:val="Heading 3 Char"/>
    <w:basedOn w:val="DefaultParagraphFont"/>
    <w:link w:val="Heading3"/>
    <w:uiPriority w:val="9"/>
    <w:rsid w:val="00B0369A"/>
    <w:rPr>
      <w:rFonts w:asciiTheme="majorHAnsi" w:eastAsiaTheme="majorEastAsia" w:hAnsiTheme="majorHAnsi" w:cstheme="majorBidi"/>
      <w:color w:val="4F00A4" w:themeColor="accent1" w:themeShade="7F"/>
    </w:rPr>
  </w:style>
  <w:style w:type="character" w:customStyle="1" w:styleId="Heading4Char">
    <w:name w:val="Heading 4 Char"/>
    <w:basedOn w:val="DefaultParagraphFont"/>
    <w:link w:val="Heading4"/>
    <w:uiPriority w:val="9"/>
    <w:rsid w:val="00B0369A"/>
    <w:rPr>
      <w:rFonts w:asciiTheme="majorHAnsi" w:eastAsiaTheme="majorEastAsia" w:hAnsiTheme="majorHAnsi" w:cstheme="majorBidi"/>
      <w:i/>
      <w:iCs/>
      <w:color w:val="7700F7" w:themeColor="accent1" w:themeShade="BF"/>
    </w:rPr>
  </w:style>
  <w:style w:type="character" w:customStyle="1" w:styleId="Heading5Char">
    <w:name w:val="Heading 5 Char"/>
    <w:basedOn w:val="DefaultParagraphFont"/>
    <w:link w:val="Heading5"/>
    <w:uiPriority w:val="9"/>
    <w:rsid w:val="00B0369A"/>
    <w:rPr>
      <w:rFonts w:asciiTheme="majorHAnsi" w:eastAsiaTheme="majorEastAsia" w:hAnsiTheme="majorHAnsi" w:cstheme="majorBidi"/>
      <w:color w:val="7700F7" w:themeColor="accent1" w:themeShade="BF"/>
    </w:rPr>
  </w:style>
  <w:style w:type="character" w:customStyle="1" w:styleId="Heading6Char">
    <w:name w:val="Heading 6 Char"/>
    <w:basedOn w:val="DefaultParagraphFont"/>
    <w:link w:val="Heading6"/>
    <w:uiPriority w:val="9"/>
    <w:rsid w:val="00B0369A"/>
    <w:rPr>
      <w:rFonts w:asciiTheme="majorHAnsi" w:eastAsiaTheme="majorEastAsia" w:hAnsiTheme="majorHAnsi" w:cstheme="majorBidi"/>
      <w:color w:val="4F00A4" w:themeColor="accent1" w:themeShade="7F"/>
    </w:rPr>
  </w:style>
  <w:style w:type="character" w:customStyle="1" w:styleId="Heading7Char">
    <w:name w:val="Heading 7 Char"/>
    <w:basedOn w:val="DefaultParagraphFont"/>
    <w:link w:val="Heading7"/>
    <w:uiPriority w:val="9"/>
    <w:rsid w:val="00B0369A"/>
    <w:rPr>
      <w:rFonts w:asciiTheme="majorHAnsi" w:eastAsiaTheme="majorEastAsia" w:hAnsiTheme="majorHAnsi" w:cstheme="majorBidi"/>
      <w:i/>
      <w:iCs/>
      <w:color w:val="4F00A4" w:themeColor="accent1" w:themeShade="7F"/>
    </w:rPr>
  </w:style>
  <w:style w:type="character" w:customStyle="1" w:styleId="Heading8Char">
    <w:name w:val="Heading 8 Char"/>
    <w:basedOn w:val="DefaultParagraphFont"/>
    <w:link w:val="Heading8"/>
    <w:uiPriority w:val="9"/>
    <w:rsid w:val="00B0369A"/>
    <w:rPr>
      <w:rFonts w:asciiTheme="majorHAnsi" w:eastAsiaTheme="majorEastAsia" w:hAnsiTheme="majorHAnsi" w:cstheme="majorBidi"/>
      <w:color w:val="404040" w:themeColor="text1" w:themeTint="D8"/>
      <w:sz w:val="21"/>
      <w:szCs w:val="21"/>
    </w:rPr>
  </w:style>
  <w:style w:type="character" w:customStyle="1" w:styleId="Heading9Char">
    <w:name w:val="Heading 9 Char"/>
    <w:basedOn w:val="DefaultParagraphFont"/>
    <w:link w:val="Heading9"/>
    <w:uiPriority w:val="9"/>
    <w:rsid w:val="00B0369A"/>
    <w:rPr>
      <w:rFonts w:asciiTheme="majorHAnsi" w:eastAsiaTheme="majorEastAsia" w:hAnsiTheme="majorHAnsi" w:cstheme="majorBidi"/>
      <w:i/>
      <w:iCs/>
      <w:color w:val="404040" w:themeColor="text1" w:themeTint="D8"/>
      <w:sz w:val="21"/>
      <w:szCs w:val="21"/>
    </w:rPr>
  </w:style>
  <w:style w:type="paragraph" w:styleId="Caption">
    <w:name w:val="caption"/>
    <w:basedOn w:val="Normal"/>
    <w:next w:val="Normal"/>
    <w:uiPriority w:val="35"/>
    <w:semiHidden/>
    <w:unhideWhenUsed/>
    <w:qFormat/>
    <w:rsid w:val="00B0369A"/>
    <w:pPr>
      <w:spacing w:after="200"/>
    </w:pPr>
    <w:rPr>
      <w:i/>
      <w:iCs/>
      <w:color w:val="C5FF00" w:themeColor="text2"/>
      <w:sz w:val="18"/>
      <w:szCs w:val="18"/>
    </w:rPr>
  </w:style>
  <w:style w:type="paragraph" w:styleId="Title">
    <w:name w:val="Title"/>
    <w:basedOn w:val="Normal"/>
    <w:next w:val="Normal"/>
    <w:link w:val="TitleChar"/>
    <w:qFormat/>
    <w:rsid w:val="002F7E9B"/>
    <w:pPr>
      <w:contextualSpacing/>
    </w:pPr>
    <w:rPr>
      <w:rFonts w:ascii="Impact" w:eastAsiaTheme="majorEastAsia" w:hAnsi="Impact" w:cs="DokChampa (Headings CS)"/>
      <w:kern w:val="28"/>
      <w:sz w:val="72"/>
      <w:szCs w:val="56"/>
    </w:rPr>
  </w:style>
  <w:style w:type="character" w:customStyle="1" w:styleId="TitleChar">
    <w:name w:val="Title Char"/>
    <w:basedOn w:val="DefaultParagraphFont"/>
    <w:link w:val="Title"/>
    <w:rsid w:val="002F7E9B"/>
    <w:rPr>
      <w:rFonts w:ascii="Impact" w:eastAsiaTheme="majorEastAsia" w:hAnsi="Impact" w:cs="DokChampa (Headings CS)"/>
      <w:color w:val="1E1E1E" w:themeColor="text1"/>
      <w:kern w:val="28"/>
      <w:sz w:val="72"/>
      <w:szCs w:val="56"/>
    </w:rPr>
  </w:style>
  <w:style w:type="paragraph" w:styleId="Subtitle">
    <w:name w:val="Subtitle"/>
    <w:basedOn w:val="Normal"/>
    <w:next w:val="Normal"/>
    <w:link w:val="SubtitleChar"/>
    <w:uiPriority w:val="11"/>
    <w:qFormat/>
    <w:rsid w:val="00B0369A"/>
    <w:pPr>
      <w:numPr>
        <w:ilvl w:val="1"/>
      </w:numPr>
      <w:spacing w:after="160"/>
    </w:pPr>
    <w:rPr>
      <w:rFonts w:eastAsiaTheme="minorEastAsia" w:cstheme="minorBidi"/>
      <w:color w:val="6D6D6D" w:themeColor="text1" w:themeTint="A5"/>
      <w:spacing w:val="15"/>
      <w:sz w:val="22"/>
      <w:szCs w:val="22"/>
    </w:rPr>
  </w:style>
  <w:style w:type="character" w:customStyle="1" w:styleId="SubtitleChar">
    <w:name w:val="Subtitle Char"/>
    <w:basedOn w:val="DefaultParagraphFont"/>
    <w:link w:val="Subtitle"/>
    <w:uiPriority w:val="11"/>
    <w:rsid w:val="00B0369A"/>
    <w:rPr>
      <w:rFonts w:eastAsiaTheme="minorEastAsia"/>
      <w:color w:val="6D6D6D" w:themeColor="text1" w:themeTint="A5"/>
      <w:spacing w:val="15"/>
      <w:sz w:val="22"/>
      <w:szCs w:val="22"/>
    </w:rPr>
  </w:style>
  <w:style w:type="paragraph" w:styleId="Header">
    <w:name w:val="header"/>
    <w:basedOn w:val="Normal"/>
    <w:link w:val="HeaderChar"/>
    <w:uiPriority w:val="99"/>
    <w:unhideWhenUsed/>
    <w:rsid w:val="00183BBD"/>
    <w:pPr>
      <w:tabs>
        <w:tab w:val="center" w:pos="4513"/>
        <w:tab w:val="right" w:pos="9026"/>
      </w:tabs>
    </w:pPr>
  </w:style>
  <w:style w:type="character" w:styleId="Emphasis">
    <w:name w:val="Emphasis"/>
    <w:basedOn w:val="DefaultParagraphFont"/>
    <w:uiPriority w:val="20"/>
    <w:qFormat/>
    <w:rsid w:val="00B0369A"/>
    <w:rPr>
      <w:i/>
      <w:iCs/>
    </w:rPr>
  </w:style>
  <w:style w:type="character" w:customStyle="1" w:styleId="HeaderChar">
    <w:name w:val="Header Char"/>
    <w:basedOn w:val="DefaultParagraphFont"/>
    <w:link w:val="Header"/>
    <w:uiPriority w:val="99"/>
    <w:rsid w:val="00183BBD"/>
    <w:rPr>
      <w:rFonts w:ascii="Inter" w:hAnsi="Inter" w:cs="Arial Unicode MS"/>
      <w:color w:val="1E1E1E" w:themeColor="text1"/>
      <w:sz w:val="20"/>
    </w:rPr>
  </w:style>
  <w:style w:type="paragraph" w:styleId="ListParagraph">
    <w:name w:val="List Paragraph"/>
    <w:basedOn w:val="Normal"/>
    <w:uiPriority w:val="34"/>
    <w:qFormat/>
    <w:rsid w:val="00B0369A"/>
    <w:pPr>
      <w:ind w:left="720"/>
      <w:contextualSpacing/>
    </w:pPr>
  </w:style>
  <w:style w:type="paragraph" w:styleId="Quote">
    <w:name w:val="Quote"/>
    <w:basedOn w:val="Normal"/>
    <w:next w:val="Normal"/>
    <w:link w:val="QuoteChar"/>
    <w:uiPriority w:val="29"/>
    <w:qFormat/>
    <w:rsid w:val="00A91AF5"/>
    <w:pPr>
      <w:spacing w:before="200" w:after="200"/>
    </w:pPr>
    <w:rPr>
      <w:i/>
      <w:iCs/>
      <w:color w:val="565656" w:themeColor="text1" w:themeTint="BF"/>
      <w:sz w:val="24"/>
    </w:rPr>
  </w:style>
  <w:style w:type="character" w:customStyle="1" w:styleId="QuoteChar">
    <w:name w:val="Quote Char"/>
    <w:basedOn w:val="DefaultParagraphFont"/>
    <w:link w:val="Quote"/>
    <w:uiPriority w:val="29"/>
    <w:rsid w:val="00A91AF5"/>
    <w:rPr>
      <w:rFonts w:ascii="Inter" w:hAnsi="Inter" w:cs="Arial Unicode MS"/>
      <w:i/>
      <w:iCs/>
      <w:color w:val="565656" w:themeColor="text1" w:themeTint="BF"/>
    </w:rPr>
  </w:style>
  <w:style w:type="paragraph" w:styleId="IntenseQuote">
    <w:name w:val="Intense Quote"/>
    <w:basedOn w:val="Normal"/>
    <w:next w:val="Normal"/>
    <w:link w:val="IntenseQuoteChar"/>
    <w:uiPriority w:val="30"/>
    <w:qFormat/>
    <w:rsid w:val="00B0369A"/>
    <w:pPr>
      <w:pBdr>
        <w:top w:val="single" w:sz="4" w:space="10" w:color="A34CFF" w:themeColor="accent1"/>
        <w:bottom w:val="single" w:sz="4" w:space="10" w:color="A34CFF" w:themeColor="accent1"/>
      </w:pBdr>
      <w:spacing w:before="360" w:after="360"/>
      <w:ind w:left="864" w:right="864"/>
      <w:jc w:val="center"/>
    </w:pPr>
    <w:rPr>
      <w:i/>
      <w:iCs/>
      <w:color w:val="A34CFF" w:themeColor="accent1"/>
    </w:rPr>
  </w:style>
  <w:style w:type="character" w:customStyle="1" w:styleId="IntenseQuoteChar">
    <w:name w:val="Intense Quote Char"/>
    <w:basedOn w:val="DefaultParagraphFont"/>
    <w:link w:val="IntenseQuote"/>
    <w:uiPriority w:val="30"/>
    <w:rsid w:val="00B0369A"/>
    <w:rPr>
      <w:rFonts w:cs="Arial Unicode MS"/>
      <w:i/>
      <w:iCs/>
      <w:color w:val="A34CFF" w:themeColor="accent1"/>
    </w:rPr>
  </w:style>
  <w:style w:type="character" w:styleId="PageNumber">
    <w:name w:val="page number"/>
    <w:basedOn w:val="DefaultParagraphFont"/>
    <w:uiPriority w:val="99"/>
    <w:unhideWhenUsed/>
    <w:rsid w:val="00A91AF5"/>
    <w:rPr>
      <w:rFonts w:ascii="Inter" w:hAnsi="Inter"/>
      <w:b w:val="0"/>
      <w:i w:val="0"/>
      <w:color w:val="C6C6C6" w:themeColor="text1" w:themeTint="40"/>
      <w:spacing w:val="0"/>
      <w:sz w:val="16"/>
    </w:rPr>
  </w:style>
  <w:style w:type="character" w:styleId="IntenseEmphasis">
    <w:name w:val="Intense Emphasis"/>
    <w:basedOn w:val="DefaultParagraphFont"/>
    <w:uiPriority w:val="21"/>
    <w:qFormat/>
    <w:rsid w:val="00B0369A"/>
    <w:rPr>
      <w:i/>
      <w:iCs/>
      <w:color w:val="A34CFF" w:themeColor="accent1"/>
    </w:rPr>
  </w:style>
  <w:style w:type="character" w:styleId="SubtleReference">
    <w:name w:val="Subtle Reference"/>
    <w:basedOn w:val="DefaultParagraphFont"/>
    <w:uiPriority w:val="31"/>
    <w:qFormat/>
    <w:rsid w:val="00B0369A"/>
    <w:rPr>
      <w:smallCaps/>
      <w:color w:val="6D6D6D" w:themeColor="text1" w:themeTint="A5"/>
    </w:rPr>
  </w:style>
  <w:style w:type="character" w:styleId="IntenseReference">
    <w:name w:val="Intense Reference"/>
    <w:basedOn w:val="DefaultParagraphFont"/>
    <w:uiPriority w:val="32"/>
    <w:qFormat/>
    <w:rsid w:val="00B0369A"/>
    <w:rPr>
      <w:b/>
      <w:bCs/>
      <w:smallCaps/>
      <w:color w:val="A34CFF" w:themeColor="accent1"/>
      <w:spacing w:val="5"/>
    </w:rPr>
  </w:style>
  <w:style w:type="paragraph" w:customStyle="1" w:styleId="Subtitle1">
    <w:name w:val="Subtitle 1"/>
    <w:basedOn w:val="Heading2"/>
    <w:qFormat/>
    <w:rsid w:val="00F514AC"/>
  </w:style>
  <w:style w:type="paragraph" w:styleId="TOCHeading">
    <w:name w:val="TOC Heading"/>
    <w:basedOn w:val="Heading1"/>
    <w:next w:val="Normal"/>
    <w:uiPriority w:val="39"/>
    <w:semiHidden/>
    <w:unhideWhenUsed/>
    <w:qFormat/>
    <w:rsid w:val="00B0369A"/>
    <w:pPr>
      <w:outlineLvl w:val="9"/>
    </w:pPr>
  </w:style>
  <w:style w:type="paragraph" w:customStyle="1" w:styleId="Body">
    <w:name w:val="Body"/>
    <w:basedOn w:val="Normal"/>
    <w:qFormat/>
    <w:rsid w:val="00C44A40"/>
  </w:style>
  <w:style w:type="paragraph" w:customStyle="1" w:styleId="Subheading1">
    <w:name w:val="Subheading 1"/>
    <w:basedOn w:val="Body"/>
    <w:qFormat/>
    <w:rsid w:val="002C2306"/>
    <w:rPr>
      <w:rFonts w:ascii="Impact" w:hAnsi="Impact"/>
      <w:sz w:val="32"/>
    </w:rPr>
  </w:style>
  <w:style w:type="paragraph" w:customStyle="1" w:styleId="BodySubheading2">
    <w:name w:val="Body Subheading 2"/>
    <w:basedOn w:val="Body"/>
    <w:qFormat/>
    <w:rsid w:val="00790E49"/>
    <w:rPr>
      <w:b/>
    </w:rPr>
  </w:style>
  <w:style w:type="paragraph" w:customStyle="1" w:styleId="BodyBold">
    <w:name w:val="Body Bold"/>
    <w:basedOn w:val="BodySubheading2"/>
    <w:qFormat/>
    <w:rsid w:val="00980879"/>
  </w:style>
  <w:style w:type="paragraph" w:customStyle="1" w:styleId="BodySubheading1">
    <w:name w:val="Body Subheading 1"/>
    <w:basedOn w:val="BodySubheading2"/>
    <w:qFormat/>
    <w:rsid w:val="00EA590A"/>
    <w:rPr>
      <w:sz w:val="24"/>
    </w:rPr>
  </w:style>
  <w:style w:type="paragraph" w:customStyle="1" w:styleId="BodyItalics">
    <w:name w:val="Body Italics"/>
    <w:basedOn w:val="Body"/>
    <w:qFormat/>
    <w:rsid w:val="006716FB"/>
    <w:rPr>
      <w:i/>
    </w:rPr>
  </w:style>
  <w:style w:type="paragraph" w:styleId="Footer">
    <w:name w:val="footer"/>
    <w:basedOn w:val="Normal"/>
    <w:link w:val="FooterChar"/>
    <w:uiPriority w:val="99"/>
    <w:unhideWhenUsed/>
    <w:rsid w:val="00A91AF5"/>
    <w:pPr>
      <w:tabs>
        <w:tab w:val="center" w:pos="4513"/>
        <w:tab w:val="right" w:pos="9026"/>
      </w:tabs>
    </w:pPr>
    <w:rPr>
      <w:color w:val="C6C6C6" w:themeColor="text1" w:themeTint="40"/>
      <w:sz w:val="16"/>
    </w:rPr>
  </w:style>
  <w:style w:type="character" w:customStyle="1" w:styleId="FooterChar">
    <w:name w:val="Footer Char"/>
    <w:basedOn w:val="DefaultParagraphFont"/>
    <w:link w:val="Footer"/>
    <w:uiPriority w:val="99"/>
    <w:rsid w:val="00A91AF5"/>
    <w:rPr>
      <w:rFonts w:ascii="Inter" w:hAnsi="Inter" w:cs="Arial Unicode MS"/>
      <w:color w:val="C6C6C6" w:themeColor="text1" w:themeTint="40"/>
      <w:sz w:val="16"/>
    </w:rPr>
  </w:style>
  <w:style w:type="character" w:styleId="Hyperlink">
    <w:name w:val="Hyperlink"/>
    <w:basedOn w:val="DefaultParagraphFont"/>
    <w:uiPriority w:val="99"/>
    <w:unhideWhenUsed/>
    <w:rsid w:val="00CE415F"/>
    <w:rPr>
      <w:color w:val="1E1E1E" w:themeColor="hyperlink"/>
      <w:u w:val="single"/>
    </w:rPr>
  </w:style>
  <w:style w:type="character" w:styleId="UnresolvedMention">
    <w:name w:val="Unresolved Mention"/>
    <w:basedOn w:val="DefaultParagraphFont"/>
    <w:uiPriority w:val="99"/>
    <w:semiHidden/>
    <w:unhideWhenUsed/>
    <w:rsid w:val="00CE415F"/>
    <w:rPr>
      <w:color w:val="605E5C"/>
      <w:shd w:val="clear" w:color="auto" w:fill="E1DFDD"/>
    </w:rPr>
  </w:style>
  <w:style w:type="table" w:styleId="TableGrid">
    <w:name w:val="Table Grid"/>
    <w:basedOn w:val="TableNormal"/>
    <w:uiPriority w:val="39"/>
    <w:rsid w:val="00CD0F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acimagecontainer">
    <w:name w:val="wacimagecontainer"/>
    <w:basedOn w:val="DefaultParagraphFont"/>
    <w:rsid w:val="00DF5F70"/>
  </w:style>
  <w:style w:type="table" w:styleId="GridTable3">
    <w:name w:val="Grid Table 3"/>
    <w:basedOn w:val="TableNormal"/>
    <w:uiPriority w:val="48"/>
    <w:rsid w:val="00DF5F70"/>
    <w:tblPr>
      <w:tblStyleRowBandSize w:val="1"/>
      <w:tblStyleColBandSize w:val="1"/>
      <w:tblBorders>
        <w:top w:val="single" w:sz="4" w:space="0" w:color="787878" w:themeColor="text1" w:themeTint="99"/>
        <w:left w:val="single" w:sz="4" w:space="0" w:color="787878" w:themeColor="text1" w:themeTint="99"/>
        <w:bottom w:val="single" w:sz="4" w:space="0" w:color="787878" w:themeColor="text1" w:themeTint="99"/>
        <w:right w:val="single" w:sz="4" w:space="0" w:color="787878" w:themeColor="text1" w:themeTint="99"/>
        <w:insideH w:val="single" w:sz="4" w:space="0" w:color="787878" w:themeColor="text1" w:themeTint="99"/>
        <w:insideV w:val="single" w:sz="4" w:space="0" w:color="787878"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D2D2" w:themeFill="text1" w:themeFillTint="33"/>
      </w:tcPr>
    </w:tblStylePr>
    <w:tblStylePr w:type="band1Horz">
      <w:tblPr/>
      <w:tcPr>
        <w:shd w:val="clear" w:color="auto" w:fill="D2D2D2" w:themeFill="text1" w:themeFillTint="33"/>
      </w:tcPr>
    </w:tblStylePr>
    <w:tblStylePr w:type="neCell">
      <w:tblPr/>
      <w:tcPr>
        <w:tcBorders>
          <w:bottom w:val="single" w:sz="4" w:space="0" w:color="787878" w:themeColor="text1" w:themeTint="99"/>
        </w:tcBorders>
      </w:tcPr>
    </w:tblStylePr>
    <w:tblStylePr w:type="nwCell">
      <w:tblPr/>
      <w:tcPr>
        <w:tcBorders>
          <w:bottom w:val="single" w:sz="4" w:space="0" w:color="787878" w:themeColor="text1" w:themeTint="99"/>
        </w:tcBorders>
      </w:tcPr>
    </w:tblStylePr>
    <w:tblStylePr w:type="seCell">
      <w:tblPr/>
      <w:tcPr>
        <w:tcBorders>
          <w:top w:val="single" w:sz="4" w:space="0" w:color="787878" w:themeColor="text1" w:themeTint="99"/>
        </w:tcBorders>
      </w:tcPr>
    </w:tblStylePr>
    <w:tblStylePr w:type="swCell">
      <w:tblPr/>
      <w:tcPr>
        <w:tcBorders>
          <w:top w:val="single" w:sz="4" w:space="0" w:color="787878" w:themeColor="text1" w:themeTint="99"/>
        </w:tcBorders>
      </w:tcPr>
    </w:tblStylePr>
  </w:style>
  <w:style w:type="table" w:styleId="GridTable7Colourful">
    <w:name w:val="Grid Table 7 Colorful"/>
    <w:basedOn w:val="TableNormal"/>
    <w:uiPriority w:val="52"/>
    <w:rsid w:val="00DF5F70"/>
    <w:rPr>
      <w:color w:val="1E1E1E" w:themeColor="text1"/>
    </w:rPr>
    <w:tblPr>
      <w:tblStyleRowBandSize w:val="1"/>
      <w:tblStyleColBandSize w:val="1"/>
      <w:tblBorders>
        <w:top w:val="single" w:sz="4" w:space="0" w:color="787878" w:themeColor="text1" w:themeTint="99"/>
        <w:left w:val="single" w:sz="4" w:space="0" w:color="787878" w:themeColor="text1" w:themeTint="99"/>
        <w:bottom w:val="single" w:sz="4" w:space="0" w:color="787878" w:themeColor="text1" w:themeTint="99"/>
        <w:right w:val="single" w:sz="4" w:space="0" w:color="787878" w:themeColor="text1" w:themeTint="99"/>
        <w:insideH w:val="single" w:sz="4" w:space="0" w:color="787878" w:themeColor="text1" w:themeTint="99"/>
        <w:insideV w:val="single" w:sz="4" w:space="0" w:color="787878"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D2D2" w:themeFill="text1" w:themeFillTint="33"/>
      </w:tcPr>
    </w:tblStylePr>
    <w:tblStylePr w:type="band1Horz">
      <w:tblPr/>
      <w:tcPr>
        <w:shd w:val="clear" w:color="auto" w:fill="D2D2D2" w:themeFill="text1" w:themeFillTint="33"/>
      </w:tcPr>
    </w:tblStylePr>
    <w:tblStylePr w:type="neCell">
      <w:tblPr/>
      <w:tcPr>
        <w:tcBorders>
          <w:bottom w:val="single" w:sz="4" w:space="0" w:color="787878" w:themeColor="text1" w:themeTint="99"/>
        </w:tcBorders>
      </w:tcPr>
    </w:tblStylePr>
    <w:tblStylePr w:type="nwCell">
      <w:tblPr/>
      <w:tcPr>
        <w:tcBorders>
          <w:bottom w:val="single" w:sz="4" w:space="0" w:color="787878" w:themeColor="text1" w:themeTint="99"/>
        </w:tcBorders>
      </w:tcPr>
    </w:tblStylePr>
    <w:tblStylePr w:type="seCell">
      <w:tblPr/>
      <w:tcPr>
        <w:tcBorders>
          <w:top w:val="single" w:sz="4" w:space="0" w:color="787878" w:themeColor="text1" w:themeTint="99"/>
        </w:tcBorders>
      </w:tcPr>
    </w:tblStylePr>
    <w:tblStylePr w:type="swCell">
      <w:tblPr/>
      <w:tcPr>
        <w:tcBorders>
          <w:top w:val="single" w:sz="4" w:space="0" w:color="787878"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364169">
      <w:bodyDiv w:val="1"/>
      <w:marLeft w:val="0"/>
      <w:marRight w:val="0"/>
      <w:marTop w:val="0"/>
      <w:marBottom w:val="0"/>
      <w:divBdr>
        <w:top w:val="none" w:sz="0" w:space="0" w:color="auto"/>
        <w:left w:val="none" w:sz="0" w:space="0" w:color="auto"/>
        <w:bottom w:val="none" w:sz="0" w:space="0" w:color="auto"/>
        <w:right w:val="none" w:sz="0" w:space="0" w:color="auto"/>
      </w:divBdr>
    </w:div>
    <w:div w:id="889727719">
      <w:bodyDiv w:val="1"/>
      <w:marLeft w:val="0"/>
      <w:marRight w:val="0"/>
      <w:marTop w:val="0"/>
      <w:marBottom w:val="0"/>
      <w:divBdr>
        <w:top w:val="none" w:sz="0" w:space="0" w:color="auto"/>
        <w:left w:val="none" w:sz="0" w:space="0" w:color="auto"/>
        <w:bottom w:val="none" w:sz="0" w:space="0" w:color="auto"/>
        <w:right w:val="none" w:sz="0" w:space="0" w:color="auto"/>
      </w:divBdr>
    </w:div>
    <w:div w:id="157315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34\Downloads\FDM_DocTemplate_A4_Print_White.dotx" TargetMode="External"/></Relationships>
</file>

<file path=word/theme/theme1.xml><?xml version="1.0" encoding="utf-8"?>
<a:theme xmlns:a="http://schemas.openxmlformats.org/drawingml/2006/main" name="FDMRebrandTheme_PPT">
  <a:themeElements>
    <a:clrScheme name="FDM Rebrand Colours">
      <a:dk1>
        <a:srgbClr val="1E1E1E"/>
      </a:dk1>
      <a:lt1>
        <a:srgbClr val="FFFFFF"/>
      </a:lt1>
      <a:dk2>
        <a:srgbClr val="C5FF00"/>
      </a:dk2>
      <a:lt2>
        <a:srgbClr val="DEDAD3"/>
      </a:lt2>
      <a:accent1>
        <a:srgbClr val="A34CFF"/>
      </a:accent1>
      <a:accent2>
        <a:srgbClr val="FF4E48"/>
      </a:accent2>
      <a:accent3>
        <a:srgbClr val="FF74FF"/>
      </a:accent3>
      <a:accent4>
        <a:srgbClr val="70D8FF"/>
      </a:accent4>
      <a:accent5>
        <a:srgbClr val="00D600"/>
      </a:accent5>
      <a:accent6>
        <a:srgbClr val="FF7F00"/>
      </a:accent6>
      <a:hlink>
        <a:srgbClr val="1E1E1E"/>
      </a:hlink>
      <a:folHlink>
        <a:srgbClr val="FF7F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DMRebrandTheme_PPT" id="{A82B72F4-6D7B-DA43-86F7-882C7CD638C4}" vid="{3EA65D27-EA4F-3C43-8ED5-126F6704506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944e74a0-7d5c-4d42-a856-ed6cbab6ff51" xsi:nil="true"/>
    <lcf76f155ced4ddcb4097134ff3c332f xmlns="9cbba8c0-0e12-446a-9b20-9bcfde6af09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7EE88C8CDC9E2488B297D32E73269D2" ma:contentTypeVersion="17" ma:contentTypeDescription="Create a new document." ma:contentTypeScope="" ma:versionID="dd8ac3f7e2316234da622fbcb4f9ad9f">
  <xsd:schema xmlns:xsd="http://www.w3.org/2001/XMLSchema" xmlns:xs="http://www.w3.org/2001/XMLSchema" xmlns:p="http://schemas.microsoft.com/office/2006/metadata/properties" xmlns:ns2="9cbba8c0-0e12-446a-9b20-9bcfde6af09c" xmlns:ns3="944e74a0-7d5c-4d42-a856-ed6cbab6ff51" targetNamespace="http://schemas.microsoft.com/office/2006/metadata/properties" ma:root="true" ma:fieldsID="058dc6b6f313460347ca5d8995540c67" ns2:_="" ns3:_="">
    <xsd:import namespace="9cbba8c0-0e12-446a-9b20-9bcfde6af09c"/>
    <xsd:import namespace="944e74a0-7d5c-4d42-a856-ed6cbab6ff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bba8c0-0e12-446a-9b20-9bcfde6af0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4c02725-ee3f-4403-a5d1-1ad05cc4523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4e74a0-7d5c-4d42-a856-ed6cbab6ff5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61d1fb4-35fc-4dd2-be48-b945d60ecdb3}" ma:internalName="TaxCatchAll" ma:showField="CatchAllData" ma:web="944e74a0-7d5c-4d42-a856-ed6cbab6ff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4FADC-04E8-47A9-8394-84B91D0ED948}">
  <ds:schemaRefs>
    <ds:schemaRef ds:uri="http://schemas.microsoft.com/sharepoint/v3/contenttype/forms"/>
  </ds:schemaRefs>
</ds:datastoreItem>
</file>

<file path=customXml/itemProps2.xml><?xml version="1.0" encoding="utf-8"?>
<ds:datastoreItem xmlns:ds="http://schemas.openxmlformats.org/officeDocument/2006/customXml" ds:itemID="{D062CE29-40DB-894A-86AB-7558A20A4358}">
  <ds:schemaRefs>
    <ds:schemaRef ds:uri="http://schemas.openxmlformats.org/officeDocument/2006/bibliography"/>
  </ds:schemaRefs>
</ds:datastoreItem>
</file>

<file path=customXml/itemProps3.xml><?xml version="1.0" encoding="utf-8"?>
<ds:datastoreItem xmlns:ds="http://schemas.openxmlformats.org/officeDocument/2006/customXml" ds:itemID="{8D014238-6165-44E1-A2AC-53AEDBE9773A}">
  <ds:schemaRefs>
    <ds:schemaRef ds:uri="http://schemas.microsoft.com/office/2006/metadata/properties"/>
    <ds:schemaRef ds:uri="http://schemas.microsoft.com/office/infopath/2007/PartnerControls"/>
    <ds:schemaRef ds:uri="944e74a0-7d5c-4d42-a856-ed6cbab6ff51"/>
    <ds:schemaRef ds:uri="9cbba8c0-0e12-446a-9b20-9bcfde6af09c"/>
  </ds:schemaRefs>
</ds:datastoreItem>
</file>

<file path=customXml/itemProps4.xml><?xml version="1.0" encoding="utf-8"?>
<ds:datastoreItem xmlns:ds="http://schemas.openxmlformats.org/officeDocument/2006/customXml" ds:itemID="{03626796-8323-4A11-ABD1-F863DC41D7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bba8c0-0e12-446a-9b20-9bcfde6af09c"/>
    <ds:schemaRef ds:uri="944e74a0-7d5c-4d42-a856-ed6cbab6ff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C:\Users\1234\Downloads\FDM_DocTemplate_A4_Print_White.dotx</Template>
  <TotalTime>6</TotalTime>
  <Pages>7</Pages>
  <Words>1244</Words>
  <Characters>6847</Characters>
  <Application>Microsoft Office Word</Application>
  <DocSecurity>0</DocSecurity>
  <Lines>326</Lines>
  <Paragraphs>188</Paragraphs>
  <ScaleCrop>false</ScaleCrop>
  <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1234</dc:creator>
  <cp:keywords/>
  <dc:description/>
  <cp:lastModifiedBy>Donald Witcombe</cp:lastModifiedBy>
  <cp:revision>11</cp:revision>
  <dcterms:created xsi:type="dcterms:W3CDTF">2024-05-16T17:27:00Z</dcterms:created>
  <dcterms:modified xsi:type="dcterms:W3CDTF">2026-01-02T03:07:00Z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0x01010057EE88C8CDC9E2488B297D32E73269D2</vt:lpwstr>
  </property>
  <property fmtid="{D5CDD505-2E9C-101B-9397-08002B2CF9AE}" pid="3" name="MediaServiceImageTags">
    <vt:lpwstr/>
  </property>
</Properties>
</file>